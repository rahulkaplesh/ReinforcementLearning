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9B4F5E8" w14:textId="4AE145FD" w:rsidR="002E626B" w:rsidRPr="000040C5" w:rsidRDefault="00353E5E" w:rsidP="00224640">
      <w:pPr>
        <w:pStyle w:val="Title"/>
      </w:pPr>
      <w:r>
        <w:rPr>
          <w:rStyle w:val="Emphasis"/>
        </w:rPr>
        <w:t>Project</w:t>
      </w:r>
      <w:r w:rsidR="002B4113">
        <w:rPr>
          <w:rStyle w:val="Emphasis"/>
        </w:rPr>
        <w:t xml:space="preserve"> Report</w:t>
      </w:r>
      <w:r>
        <w:rPr>
          <w:rStyle w:val="Emphasis"/>
        </w:rPr>
        <w:t xml:space="preserve"> P1-navigation</w:t>
      </w:r>
    </w:p>
    <w:p w14:paraId="7E4A7A67" w14:textId="3622DA2B" w:rsidR="00C31B26" w:rsidRPr="000040C5" w:rsidRDefault="00353E5E" w:rsidP="00224640">
      <w:pPr>
        <w:pStyle w:val="Subtitle"/>
      </w:pPr>
      <w:r>
        <w:t>Aim was to solve the Banana collection environment to collect a</w:t>
      </w:r>
      <w:r w:rsidR="00DE35CF">
        <w:t>n</w:t>
      </w:r>
      <w:r>
        <w:t xml:space="preserve"> average reward of 13 in 100 subsequent runs</w:t>
      </w:r>
    </w:p>
    <w:p w14:paraId="0A46B94F" w14:textId="77777777" w:rsidR="00C31B26" w:rsidRPr="000040C5" w:rsidRDefault="007C7764" w:rsidP="00224640">
      <w:pPr>
        <w:pStyle w:val="CoverHead1"/>
      </w:pPr>
      <w:sdt>
        <w:sdtPr>
          <w:id w:val="-30888360"/>
          <w:placeholder>
            <w:docPart w:val="185ECCCF43524628835F1282E4F9620F"/>
          </w:placeholder>
          <w:temporary/>
          <w:showingPlcHdr/>
          <w15:appearance w15:val="hidden"/>
        </w:sdtPr>
        <w:sdtEndPr/>
        <w:sdtContent>
          <w:r w:rsidR="00224640" w:rsidRPr="000040C5">
            <w:t>Student:</w:t>
          </w:r>
        </w:sdtContent>
      </w:sdt>
    </w:p>
    <w:p w14:paraId="563FB0CA" w14:textId="7355B4AC" w:rsidR="00C31B26" w:rsidRPr="000040C5" w:rsidRDefault="00353E5E" w:rsidP="00224640">
      <w:pPr>
        <w:pStyle w:val="CoverHead2"/>
      </w:pPr>
      <w:r>
        <w:t>Rahul Kaplesh</w:t>
      </w:r>
    </w:p>
    <w:p w14:paraId="07A1F88D" w14:textId="77777777" w:rsidR="00224640" w:rsidRPr="000040C5" w:rsidRDefault="007C7764" w:rsidP="00224640">
      <w:pPr>
        <w:pStyle w:val="CoverHead1"/>
      </w:pPr>
      <w:sdt>
        <w:sdtPr>
          <w:id w:val="-1976748250"/>
          <w:placeholder>
            <w:docPart w:val="B96903BEACA24433BD795F4FCE3D9739"/>
          </w:placeholder>
          <w:temporary/>
          <w:showingPlcHdr/>
          <w15:appearance w15:val="hidden"/>
        </w:sdtPr>
        <w:sdtEndPr/>
        <w:sdtContent>
          <w:r w:rsidR="00224640" w:rsidRPr="000040C5">
            <w:t>Course:</w:t>
          </w:r>
        </w:sdtContent>
      </w:sdt>
    </w:p>
    <w:p w14:paraId="6BC8F696" w14:textId="33F24E4E" w:rsidR="00EB6826" w:rsidRPr="000040C5" w:rsidRDefault="007C7764" w:rsidP="00224640">
      <w:pPr>
        <w:pStyle w:val="CoverHead2"/>
      </w:pPr>
      <w:sdt>
        <w:sdtPr>
          <w:alias w:val="Title"/>
          <w:tag w:val=""/>
          <w:id w:val="-1762127408"/>
          <w:placeholder>
            <w:docPart w:val="E60AB72465984E40B24C72C7E125ABC0"/>
          </w:placeholder>
          <w:dataBinding w:prefixMappings="xmlns:ns0='http://purl.org/dc/elements/1.1/' xmlns:ns1='http://schemas.openxmlformats.org/package/2006/metadata/core-properties' " w:xpath="/ns1:coreProperties[1]/ns0:title[1]" w:storeItemID="{6C3C8BC8-F283-45AE-878A-BAB7291924A1}"/>
          <w15:appearance w15:val="hidden"/>
          <w:text/>
        </w:sdtPr>
        <w:sdtEndPr/>
        <w:sdtContent>
          <w:r w:rsidR="00720145">
            <w:t>Deep Reinforcement learning Nanodegree by Udacity</w:t>
          </w:r>
        </w:sdtContent>
      </w:sdt>
    </w:p>
    <w:p w14:paraId="17A8CFA2" w14:textId="77777777" w:rsidR="00EB6826" w:rsidRPr="000040C5" w:rsidRDefault="00EB6826" w:rsidP="008606AB">
      <w:r w:rsidRPr="000040C5">
        <w:br w:type="page"/>
      </w:r>
    </w:p>
    <w:p w14:paraId="42322622" w14:textId="2490FEB3" w:rsidR="00EB6826" w:rsidRPr="007B77E9" w:rsidRDefault="007B77E9" w:rsidP="00D8227D">
      <w:pPr>
        <w:pStyle w:val="Heading1"/>
        <w:rPr>
          <w:rStyle w:val="Emphasis"/>
          <w:iCs w:val="0"/>
        </w:rPr>
      </w:pPr>
      <w:r w:rsidRPr="007B77E9">
        <w:rPr>
          <w:rStyle w:val="Emphasis"/>
          <w:iCs w:val="0"/>
        </w:rPr>
        <w:lastRenderedPageBreak/>
        <w:t>Challenge 1</w:t>
      </w:r>
    </w:p>
    <w:p w14:paraId="75F57252" w14:textId="0EE21295" w:rsidR="006C08BD" w:rsidRDefault="007B77E9" w:rsidP="007B77E9">
      <w:r>
        <w:t xml:space="preserve">In this </w:t>
      </w:r>
      <w:r w:rsidR="00F164FA">
        <w:t>challenge an</w:t>
      </w:r>
      <w:r>
        <w:t xml:space="preserve"> agent </w:t>
      </w:r>
      <w:r w:rsidR="00F164FA">
        <w:t>must</w:t>
      </w:r>
      <w:r>
        <w:t xml:space="preserve"> be developed to collect the bananas on an environment which returns the state as a vector space</w:t>
      </w:r>
      <w:r w:rsidR="00F164FA">
        <w:t xml:space="preserve">. </w:t>
      </w:r>
    </w:p>
    <w:p w14:paraId="11EFA550" w14:textId="41846A62" w:rsidR="00F164FA" w:rsidRPr="000040C5" w:rsidRDefault="00735AAF" w:rsidP="007B77E9">
      <w:r>
        <w:t>Three</w:t>
      </w:r>
      <w:r w:rsidR="00F164FA">
        <w:t xml:space="preserve"> methods were used to solve this </w:t>
      </w:r>
      <w:r>
        <w:t xml:space="preserve">challenge. Their results are as </w:t>
      </w:r>
      <w:r w:rsidR="000B75B5">
        <w:t>follows:</w:t>
      </w:r>
    </w:p>
    <w:p w14:paraId="6A298DE7" w14:textId="3F989793" w:rsidR="00EC7EB3" w:rsidRPr="00F04A09" w:rsidRDefault="000A0B23" w:rsidP="00EC7EB3">
      <w:pPr>
        <w:pStyle w:val="Heading1"/>
        <w:rPr>
          <w:rStyle w:val="Emphasis"/>
        </w:rPr>
      </w:pPr>
      <w:r w:rsidRPr="00F04A09">
        <w:rPr>
          <w:rStyle w:val="Emphasis"/>
        </w:rPr>
        <w:t>Double DQN</w:t>
      </w:r>
    </w:p>
    <w:p w14:paraId="6635FE4D" w14:textId="5D968322" w:rsidR="00F04A09" w:rsidRDefault="00F04A09" w:rsidP="00F04A09">
      <w:r>
        <w:t xml:space="preserve">In this </w:t>
      </w:r>
      <w:r w:rsidR="00E423EA">
        <w:t xml:space="preserve">method a double layered deep Q Network was used to train the agent. Agent maintained a </w:t>
      </w:r>
      <w:r w:rsidR="00AB5931">
        <w:t xml:space="preserve">target Q Network </w:t>
      </w:r>
      <w:r w:rsidR="00536262">
        <w:t xml:space="preserve">and a local Q Network. Local Q Network was used to make </w:t>
      </w:r>
      <w:r w:rsidR="00070BB6">
        <w:t>predictions, but the target Q Network was used for training the</w:t>
      </w:r>
      <w:r w:rsidR="00773E76">
        <w:t xml:space="preserve"> weights of the</w:t>
      </w:r>
      <w:r w:rsidR="00070BB6">
        <w:t xml:space="preserve"> model. The </w:t>
      </w:r>
      <w:r w:rsidR="00773E76">
        <w:t xml:space="preserve">parameters for the local Q Network was </w:t>
      </w:r>
      <w:r w:rsidR="005B5B60">
        <w:t xml:space="preserve">translated to the </w:t>
      </w:r>
      <w:r w:rsidR="0062499F">
        <w:t xml:space="preserve">Target Q Network using a factor tau. The training </w:t>
      </w:r>
      <w:r w:rsidR="001D6BBE">
        <w:t>notebook can</w:t>
      </w:r>
      <w:r w:rsidR="0062499F">
        <w:t xml:space="preserve"> be found </w:t>
      </w:r>
      <w:r w:rsidR="00740248">
        <w:t xml:space="preserve">in the </w:t>
      </w:r>
      <w:r w:rsidR="00C836ED">
        <w:t>“</w:t>
      </w:r>
      <w:r w:rsidR="00740248">
        <w:t>DoubleDQN/</w:t>
      </w:r>
      <w:r w:rsidR="0062499F">
        <w:t xml:space="preserve"> </w:t>
      </w:r>
      <w:r w:rsidR="001D6BBE">
        <w:t>D</w:t>
      </w:r>
      <w:r w:rsidR="00E64CA1" w:rsidRPr="00E64CA1">
        <w:t>oubleDQNFromEx.ipynb</w:t>
      </w:r>
      <w:r w:rsidR="001D6BBE">
        <w:t xml:space="preserve">”. The agent definition is </w:t>
      </w:r>
      <w:r w:rsidR="001262EB">
        <w:t>in the file “</w:t>
      </w:r>
      <w:r w:rsidR="001F074B">
        <w:t>DoubleDQN/agent</w:t>
      </w:r>
      <w:r w:rsidR="001F074B" w:rsidRPr="00E64CA1">
        <w:t>.</w:t>
      </w:r>
      <w:r w:rsidR="001F074B">
        <w:t>py</w:t>
      </w:r>
      <w:r w:rsidR="001262EB">
        <w:t>”.</w:t>
      </w:r>
      <w:r w:rsidR="0084209B">
        <w:t xml:space="preserve"> The model </w:t>
      </w:r>
      <w:r w:rsidR="00EC2BB1">
        <w:t xml:space="preserve">definition is found in </w:t>
      </w:r>
      <w:r w:rsidR="001F074B">
        <w:t>“DoubleDQN/model</w:t>
      </w:r>
      <w:r w:rsidR="001F074B" w:rsidRPr="00E64CA1">
        <w:t>.</w:t>
      </w:r>
      <w:r w:rsidR="001F074B">
        <w:t>py”.</w:t>
      </w:r>
    </w:p>
    <w:p w14:paraId="29C31C64" w14:textId="50BFDC35" w:rsidR="00562328" w:rsidRDefault="00562328" w:rsidP="00F04A09">
      <w:r>
        <w:t>Model summary</w:t>
      </w:r>
      <w:r w:rsidR="00551C5F">
        <w:t>:</w:t>
      </w:r>
    </w:p>
    <w:p w14:paraId="6B6FB0F2" w14:textId="1293C9F7" w:rsidR="00551C5F" w:rsidRDefault="00551C5F" w:rsidP="00F04A09">
      <w:r>
        <w:rPr>
          <w:noProof/>
        </w:rPr>
        <w:drawing>
          <wp:inline distT="0" distB="0" distL="0" distR="0" wp14:anchorId="14CE023B" wp14:editId="18CCEA1C">
            <wp:extent cx="5166363" cy="28765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70580" cy="2878898"/>
                    </a:xfrm>
                    <a:prstGeom prst="rect">
                      <a:avLst/>
                    </a:prstGeom>
                  </pic:spPr>
                </pic:pic>
              </a:graphicData>
            </a:graphic>
          </wp:inline>
        </w:drawing>
      </w:r>
    </w:p>
    <w:p w14:paraId="4AB7C0ED" w14:textId="47C34937" w:rsidR="00551C5F" w:rsidRDefault="00551C5F" w:rsidP="00F04A09"/>
    <w:p w14:paraId="29DC952E" w14:textId="083DE973" w:rsidR="00551C5F" w:rsidRDefault="00551C5F" w:rsidP="00F04A09"/>
    <w:p w14:paraId="4A3199DF" w14:textId="6BE8E995" w:rsidR="00B85EC9" w:rsidRDefault="00B85EC9" w:rsidP="00F04A09"/>
    <w:p w14:paraId="6155F6B5" w14:textId="77777777" w:rsidR="00B85EC9" w:rsidRDefault="00B85EC9" w:rsidP="00F04A09"/>
    <w:p w14:paraId="29F34E0F" w14:textId="77777777" w:rsidR="008A5944" w:rsidRDefault="00E702D2" w:rsidP="00F04A09">
      <w:r>
        <w:lastRenderedPageBreak/>
        <w:t>Results:</w:t>
      </w:r>
    </w:p>
    <w:p w14:paraId="00C30CA6" w14:textId="76064D7E" w:rsidR="00E702D2" w:rsidRDefault="00E702D2" w:rsidP="00F04A09">
      <w:r>
        <w:t xml:space="preserve"> </w:t>
      </w:r>
      <w:r w:rsidR="008A5944">
        <w:rPr>
          <w:noProof/>
        </w:rPr>
        <w:drawing>
          <wp:inline distT="0" distB="0" distL="0" distR="0" wp14:anchorId="4D56614F" wp14:editId="5873C5DB">
            <wp:extent cx="2762889" cy="20859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82472" cy="2100760"/>
                    </a:xfrm>
                    <a:prstGeom prst="rect">
                      <a:avLst/>
                    </a:prstGeom>
                  </pic:spPr>
                </pic:pic>
              </a:graphicData>
            </a:graphic>
          </wp:inline>
        </w:drawing>
      </w:r>
    </w:p>
    <w:p w14:paraId="6AD7D5E1" w14:textId="7535035C" w:rsidR="008A5944" w:rsidRDefault="008A5944" w:rsidP="00F04A09"/>
    <w:p w14:paraId="0DCECC8C" w14:textId="1FB30482" w:rsidR="008A5944" w:rsidRDefault="008A5944" w:rsidP="00F04A09">
      <w:r>
        <w:t xml:space="preserve">Experiments gets trained in </w:t>
      </w:r>
      <w:r w:rsidR="006857A0">
        <w:t>504 episodes</w:t>
      </w:r>
      <w:r w:rsidR="00A803AD">
        <w:t>.</w:t>
      </w:r>
    </w:p>
    <w:p w14:paraId="0D358ABC" w14:textId="77777777" w:rsidR="00551C5F" w:rsidRPr="00F04A09" w:rsidRDefault="00551C5F" w:rsidP="00551C5F">
      <w:pPr>
        <w:pStyle w:val="Heading1"/>
        <w:rPr>
          <w:rStyle w:val="Emphasis"/>
        </w:rPr>
      </w:pPr>
      <w:r w:rsidRPr="00F04A09">
        <w:rPr>
          <w:rStyle w:val="Emphasis"/>
        </w:rPr>
        <w:t>Double DQN</w:t>
      </w:r>
    </w:p>
    <w:p w14:paraId="5A17F495" w14:textId="6ECB4D20" w:rsidR="00551C5F" w:rsidRDefault="00551C5F" w:rsidP="00551C5F">
      <w:r>
        <w:t xml:space="preserve">This is </w:t>
      </w:r>
      <w:r w:rsidR="00F36487">
        <w:t>like</w:t>
      </w:r>
      <w:r w:rsidR="00F5410A">
        <w:t xml:space="preserve"> the double DQN except the model is a fully </w:t>
      </w:r>
      <w:r w:rsidR="00F36487">
        <w:t>connected</w:t>
      </w:r>
      <w:r w:rsidR="00FB4BB0">
        <w:t xml:space="preserve"> and deeper layered network</w:t>
      </w:r>
      <w:r w:rsidR="00F36487">
        <w:t>.</w:t>
      </w:r>
      <w:r>
        <w:t xml:space="preserve"> The training notebook can be found in the “</w:t>
      </w:r>
      <w:r w:rsidR="004959C9" w:rsidRPr="004959C9">
        <w:t>DoubleDQN_moreFCLayers</w:t>
      </w:r>
      <w:r>
        <w:t xml:space="preserve">/ </w:t>
      </w:r>
      <w:r w:rsidR="00D55AB2" w:rsidRPr="00D55AB2">
        <w:t>DQN3Layers</w:t>
      </w:r>
      <w:r w:rsidRPr="00E64CA1">
        <w:t>.ipynb</w:t>
      </w:r>
      <w:r>
        <w:t>”. The agent definition is in the file “</w:t>
      </w:r>
      <w:r w:rsidR="004959C9" w:rsidRPr="004959C9">
        <w:t>DoubleDQN_moreFCLayers</w:t>
      </w:r>
      <w:r>
        <w:t>/agent</w:t>
      </w:r>
      <w:r w:rsidRPr="00E64CA1">
        <w:t>.</w:t>
      </w:r>
      <w:r>
        <w:t>py”. The model definition is found in “</w:t>
      </w:r>
      <w:r w:rsidR="004959C9" w:rsidRPr="004959C9">
        <w:t>DoubleDQN_moreFCLayers</w:t>
      </w:r>
      <w:r>
        <w:t>/model</w:t>
      </w:r>
      <w:r w:rsidRPr="00E64CA1">
        <w:t>.</w:t>
      </w:r>
      <w:r>
        <w:t>py”.</w:t>
      </w:r>
    </w:p>
    <w:p w14:paraId="0089331A" w14:textId="22C9B076" w:rsidR="008B59DE" w:rsidRDefault="008B59DE" w:rsidP="00551C5F">
      <w:r>
        <w:t>Model summary:</w:t>
      </w:r>
    </w:p>
    <w:p w14:paraId="2E8364A0" w14:textId="10CAE2CA" w:rsidR="008B59DE" w:rsidRDefault="009204EF" w:rsidP="00551C5F">
      <w:r>
        <w:rPr>
          <w:noProof/>
        </w:rPr>
        <w:drawing>
          <wp:inline distT="0" distB="0" distL="0" distR="0" wp14:anchorId="381BED41" wp14:editId="3FC4395C">
            <wp:extent cx="4286250" cy="227211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13707" cy="2286668"/>
                    </a:xfrm>
                    <a:prstGeom prst="rect">
                      <a:avLst/>
                    </a:prstGeom>
                  </pic:spPr>
                </pic:pic>
              </a:graphicData>
            </a:graphic>
          </wp:inline>
        </w:drawing>
      </w:r>
    </w:p>
    <w:p w14:paraId="526B1DCC" w14:textId="726300B6" w:rsidR="009204EF" w:rsidRDefault="009204EF" w:rsidP="00551C5F"/>
    <w:p w14:paraId="5B1F2BA5" w14:textId="55DA3793" w:rsidR="009204EF" w:rsidRDefault="009204EF" w:rsidP="00551C5F"/>
    <w:p w14:paraId="2F92EC0D" w14:textId="26C74A1D" w:rsidR="009204EF" w:rsidRDefault="009204EF" w:rsidP="00551C5F">
      <w:r>
        <w:lastRenderedPageBreak/>
        <w:t>Result</w:t>
      </w:r>
      <w:r w:rsidR="003B24C9">
        <w:t>s:</w:t>
      </w:r>
    </w:p>
    <w:p w14:paraId="4672EED6" w14:textId="164BBAD3" w:rsidR="003B24C9" w:rsidRDefault="00CD59A2" w:rsidP="00551C5F">
      <w:r>
        <w:rPr>
          <w:noProof/>
        </w:rPr>
        <w:drawing>
          <wp:inline distT="0" distB="0" distL="0" distR="0" wp14:anchorId="725042C6" wp14:editId="4E69CF3A">
            <wp:extent cx="2845434" cy="18669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90278" cy="1896322"/>
                    </a:xfrm>
                    <a:prstGeom prst="rect">
                      <a:avLst/>
                    </a:prstGeom>
                  </pic:spPr>
                </pic:pic>
              </a:graphicData>
            </a:graphic>
          </wp:inline>
        </w:drawing>
      </w:r>
    </w:p>
    <w:p w14:paraId="6F005ABD" w14:textId="77777777" w:rsidR="00A242E9" w:rsidRDefault="00CD59A2" w:rsidP="00551C5F">
      <w:r>
        <w:t xml:space="preserve">Agent gets trained in </w:t>
      </w:r>
      <w:r w:rsidR="00A242E9">
        <w:t>498 episodes.</w:t>
      </w:r>
    </w:p>
    <w:p w14:paraId="55BA50D6" w14:textId="089DB1C0" w:rsidR="006D7C5A" w:rsidRPr="00F04A09" w:rsidRDefault="00CD59A2" w:rsidP="006D7C5A">
      <w:pPr>
        <w:pStyle w:val="Heading1"/>
        <w:rPr>
          <w:rStyle w:val="Emphasis"/>
        </w:rPr>
      </w:pPr>
      <w:r>
        <w:t xml:space="preserve"> </w:t>
      </w:r>
      <w:r w:rsidR="006D7C5A" w:rsidRPr="00F04A09">
        <w:rPr>
          <w:rStyle w:val="Emphasis"/>
        </w:rPr>
        <w:t>Double DQN</w:t>
      </w:r>
      <w:r w:rsidR="006D7C5A">
        <w:rPr>
          <w:rStyle w:val="Emphasis"/>
        </w:rPr>
        <w:t xml:space="preserve"> With Exp Replay</w:t>
      </w:r>
    </w:p>
    <w:p w14:paraId="67BC102F" w14:textId="552489CD" w:rsidR="006D7C5A" w:rsidRDefault="006D7C5A" w:rsidP="006D7C5A">
      <w:r>
        <w:t xml:space="preserve">This is like the double </w:t>
      </w:r>
      <w:r w:rsidR="007B1DDD">
        <w:t>DQN,</w:t>
      </w:r>
      <w:r w:rsidR="002719A1">
        <w:t xml:space="preserve"> but the experiences used for training the model are selected </w:t>
      </w:r>
      <w:r w:rsidR="00720145">
        <w:t>based on</w:t>
      </w:r>
      <w:r w:rsidR="00C62D2D">
        <w:t xml:space="preserve"> temporal difference error and </w:t>
      </w:r>
      <w:r w:rsidR="007B1DDD">
        <w:t>biases. The</w:t>
      </w:r>
      <w:r>
        <w:t xml:space="preserve"> training notebook can be found in the “</w:t>
      </w:r>
      <w:r w:rsidR="007B1DDD" w:rsidRPr="007B1DDD">
        <w:t>DoubleDQN4LayersExpReplay</w:t>
      </w:r>
      <w:r>
        <w:t xml:space="preserve">/ </w:t>
      </w:r>
      <w:r w:rsidR="00FC2D79" w:rsidRPr="00FC2D79">
        <w:t>ExperienceReplay</w:t>
      </w:r>
      <w:r w:rsidRPr="00E64CA1">
        <w:t>.ipynb</w:t>
      </w:r>
      <w:r>
        <w:t>”. The agent definition is in the file “</w:t>
      </w:r>
      <w:r w:rsidR="007B1DDD" w:rsidRPr="007B1DDD">
        <w:t>DoubleDQN4LayersExpReplay</w:t>
      </w:r>
      <w:r>
        <w:t>/agent</w:t>
      </w:r>
      <w:r w:rsidRPr="00E64CA1">
        <w:t>.</w:t>
      </w:r>
      <w:r>
        <w:t>py”. The model definition is found in “</w:t>
      </w:r>
      <w:r w:rsidR="007B1DDD" w:rsidRPr="007B1DDD">
        <w:t>DoubleDQN4LayersExpReplay</w:t>
      </w:r>
      <w:r>
        <w:t>/model</w:t>
      </w:r>
      <w:r w:rsidRPr="00E64CA1">
        <w:t>.</w:t>
      </w:r>
      <w:r>
        <w:t>py”.</w:t>
      </w:r>
    </w:p>
    <w:p w14:paraId="5FAAAFF7" w14:textId="6A8FF734" w:rsidR="00821863" w:rsidRDefault="00821863" w:rsidP="006D7C5A">
      <w:r>
        <w:t xml:space="preserve">Model </w:t>
      </w:r>
      <w:r w:rsidR="00720145">
        <w:t>summary:</w:t>
      </w:r>
    </w:p>
    <w:p w14:paraId="300B8665" w14:textId="5C7BC456" w:rsidR="00720145" w:rsidRDefault="00720145" w:rsidP="006D7C5A">
      <w:r>
        <w:rPr>
          <w:noProof/>
        </w:rPr>
        <w:drawing>
          <wp:inline distT="0" distB="0" distL="0" distR="0" wp14:anchorId="3E77F789" wp14:editId="5B8A1CB2">
            <wp:extent cx="5057992" cy="26860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06393" cy="2711753"/>
                    </a:xfrm>
                    <a:prstGeom prst="rect">
                      <a:avLst/>
                    </a:prstGeom>
                  </pic:spPr>
                </pic:pic>
              </a:graphicData>
            </a:graphic>
          </wp:inline>
        </w:drawing>
      </w:r>
    </w:p>
    <w:p w14:paraId="1327F1C2" w14:textId="36BCE5E8" w:rsidR="00720145" w:rsidRDefault="00720145" w:rsidP="006D7C5A"/>
    <w:p w14:paraId="2A5546C2" w14:textId="24142A56" w:rsidR="004655EE" w:rsidRDefault="004655EE" w:rsidP="00551C5F"/>
    <w:p w14:paraId="34A8F5B7" w14:textId="77777777" w:rsidR="00BB56A5" w:rsidRDefault="00BB56A5" w:rsidP="00551C5F"/>
    <w:p w14:paraId="396331B8" w14:textId="5CFE4451" w:rsidR="004655EE" w:rsidRDefault="004655EE" w:rsidP="00551C5F">
      <w:r>
        <w:lastRenderedPageBreak/>
        <w:t>Results:</w:t>
      </w:r>
    </w:p>
    <w:p w14:paraId="218FB46A" w14:textId="39003A2C" w:rsidR="004655EE" w:rsidRDefault="00C019FA" w:rsidP="00551C5F">
      <w:r>
        <w:rPr>
          <w:noProof/>
        </w:rPr>
        <w:drawing>
          <wp:inline distT="0" distB="0" distL="0" distR="0" wp14:anchorId="5F2A208E" wp14:editId="2193E35A">
            <wp:extent cx="3143250" cy="227120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67316" cy="2288591"/>
                    </a:xfrm>
                    <a:prstGeom prst="rect">
                      <a:avLst/>
                    </a:prstGeom>
                  </pic:spPr>
                </pic:pic>
              </a:graphicData>
            </a:graphic>
          </wp:inline>
        </w:drawing>
      </w:r>
    </w:p>
    <w:p w14:paraId="19816740" w14:textId="5D0E54BC" w:rsidR="00BB56A5" w:rsidRDefault="00BB56A5" w:rsidP="00551C5F">
      <w:r>
        <w:t>Agent gets trained in 1205 episodes.</w:t>
      </w:r>
      <w:r w:rsidR="00CD476D">
        <w:t xml:space="preserve"> This training is very slow </w:t>
      </w:r>
      <w:r w:rsidR="00AA2FD3">
        <w:t>maybe a faster implementation of this method can be explored.</w:t>
      </w:r>
    </w:p>
    <w:p w14:paraId="2FCAF162" w14:textId="7C903387" w:rsidR="0001687A" w:rsidRPr="00F04A09" w:rsidRDefault="0001687A" w:rsidP="0001687A">
      <w:pPr>
        <w:pStyle w:val="Heading1"/>
        <w:rPr>
          <w:rStyle w:val="Emphasis"/>
        </w:rPr>
      </w:pPr>
      <w:r w:rsidRPr="00F04A09">
        <w:rPr>
          <w:rStyle w:val="Emphasis"/>
        </w:rPr>
        <w:t>Double DQN</w:t>
      </w:r>
      <w:r>
        <w:rPr>
          <w:rStyle w:val="Emphasis"/>
        </w:rPr>
        <w:t xml:space="preserve"> With Dueling Net</w:t>
      </w:r>
      <w:r w:rsidR="004C69A0">
        <w:rPr>
          <w:rStyle w:val="Emphasis"/>
        </w:rPr>
        <w:t>work</w:t>
      </w:r>
    </w:p>
    <w:p w14:paraId="002EF27B" w14:textId="0BB9E4FE" w:rsidR="00551C5F" w:rsidRDefault="0001687A" w:rsidP="0001687A">
      <w:r>
        <w:t xml:space="preserve">This is like the double DQN, </w:t>
      </w:r>
      <w:r w:rsidR="004C69A0">
        <w:t xml:space="preserve">but the state value is also computed using another similar </w:t>
      </w:r>
      <w:r w:rsidR="000E736F">
        <w:t>neural</w:t>
      </w:r>
      <w:r w:rsidR="004C69A0">
        <w:t xml:space="preserve"> net</w:t>
      </w:r>
      <w:r w:rsidR="000E736F">
        <w:t>work</w:t>
      </w:r>
      <w:r>
        <w:t>.</w:t>
      </w:r>
      <w:r w:rsidR="000E736F" w:rsidRPr="000E736F">
        <w:t xml:space="preserve"> </w:t>
      </w:r>
      <w:r w:rsidR="000E736F">
        <w:t>The training notebook can be found in the “</w:t>
      </w:r>
      <w:r w:rsidR="000E736F" w:rsidRPr="000E736F">
        <w:t>Dueling_NN_DQN</w:t>
      </w:r>
      <w:r w:rsidR="000E736F">
        <w:t xml:space="preserve">/ </w:t>
      </w:r>
      <w:r w:rsidR="00D606B5" w:rsidRPr="00D606B5">
        <w:t>Duelling_NN_DQN</w:t>
      </w:r>
      <w:r w:rsidR="000E736F" w:rsidRPr="00E64CA1">
        <w:t>.ipynb</w:t>
      </w:r>
      <w:r w:rsidR="000E736F">
        <w:t>”. The agent definition is in the file “</w:t>
      </w:r>
      <w:r w:rsidR="000E736F" w:rsidRPr="000E736F">
        <w:t>Dueling_NN_DQN</w:t>
      </w:r>
      <w:r w:rsidR="000E736F">
        <w:t>/agent</w:t>
      </w:r>
      <w:r w:rsidR="000E736F" w:rsidRPr="00E64CA1">
        <w:t>.</w:t>
      </w:r>
      <w:r w:rsidR="000E736F">
        <w:t>py”. The model definition is found in “</w:t>
      </w:r>
      <w:r w:rsidR="000E736F" w:rsidRPr="000E736F">
        <w:t>Dueling_NN_DQN</w:t>
      </w:r>
      <w:r w:rsidR="000E736F">
        <w:t>/model</w:t>
      </w:r>
      <w:r w:rsidR="000E736F" w:rsidRPr="00E64CA1">
        <w:t>.</w:t>
      </w:r>
      <w:r w:rsidR="000E736F">
        <w:t>py”.</w:t>
      </w:r>
    </w:p>
    <w:p w14:paraId="7592A409" w14:textId="6AC98649" w:rsidR="00A0565A" w:rsidRDefault="00A0565A" w:rsidP="0001687A">
      <w:r>
        <w:t>Model Summary:</w:t>
      </w:r>
    </w:p>
    <w:p w14:paraId="17C26AC0" w14:textId="3ABBD4B9" w:rsidR="00A0565A" w:rsidRDefault="002D101C" w:rsidP="0001687A">
      <w:r>
        <w:rPr>
          <w:noProof/>
        </w:rPr>
        <w:drawing>
          <wp:inline distT="0" distB="0" distL="0" distR="0" wp14:anchorId="32F9AD4F" wp14:editId="42290544">
            <wp:extent cx="3609975" cy="198809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43360" cy="2006483"/>
                    </a:xfrm>
                    <a:prstGeom prst="rect">
                      <a:avLst/>
                    </a:prstGeom>
                  </pic:spPr>
                </pic:pic>
              </a:graphicData>
            </a:graphic>
          </wp:inline>
        </w:drawing>
      </w:r>
    </w:p>
    <w:p w14:paraId="52DCA0F0" w14:textId="7516E7F5" w:rsidR="002D101C" w:rsidRDefault="002D101C" w:rsidP="0001687A"/>
    <w:p w14:paraId="0ACD9ADE" w14:textId="0CBAE9AE" w:rsidR="002D101C" w:rsidRDefault="002D101C" w:rsidP="0001687A"/>
    <w:p w14:paraId="79A36012" w14:textId="42BC976C" w:rsidR="002D101C" w:rsidRDefault="002D101C" w:rsidP="0001687A">
      <w:r>
        <w:lastRenderedPageBreak/>
        <w:t>Results:</w:t>
      </w:r>
    </w:p>
    <w:p w14:paraId="5809DF80" w14:textId="6EC682D0" w:rsidR="002D101C" w:rsidRDefault="00A90CA0" w:rsidP="0001687A">
      <w:r>
        <w:rPr>
          <w:noProof/>
        </w:rPr>
        <w:drawing>
          <wp:inline distT="0" distB="0" distL="0" distR="0" wp14:anchorId="3B388F32" wp14:editId="16C06A9B">
            <wp:extent cx="3695700" cy="3008999"/>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10636" cy="3021159"/>
                    </a:xfrm>
                    <a:prstGeom prst="rect">
                      <a:avLst/>
                    </a:prstGeom>
                  </pic:spPr>
                </pic:pic>
              </a:graphicData>
            </a:graphic>
          </wp:inline>
        </w:drawing>
      </w:r>
    </w:p>
    <w:p w14:paraId="509562D8" w14:textId="1C873D2C" w:rsidR="00A90CA0" w:rsidRDefault="00A90CA0" w:rsidP="0001687A">
      <w:r>
        <w:t>A</w:t>
      </w:r>
      <w:r w:rsidR="00A30ADF">
        <w:t xml:space="preserve">gent gets trained in </w:t>
      </w:r>
      <w:r w:rsidR="008B16DC">
        <w:t>508 episodes.</w:t>
      </w:r>
    </w:p>
    <w:p w14:paraId="35901CA4" w14:textId="69B39F9D" w:rsidR="008B16DC" w:rsidRDefault="008B16DC" w:rsidP="0001687A">
      <w:r>
        <w:t xml:space="preserve">Final </w:t>
      </w:r>
      <w:r w:rsidR="00D908A9">
        <w:t>observations:</w:t>
      </w:r>
    </w:p>
    <w:p w14:paraId="3F4AF2DE" w14:textId="71458B29" w:rsidR="00D908A9" w:rsidRDefault="00D908A9" w:rsidP="00D908A9">
      <w:pPr>
        <w:pStyle w:val="ListParagraph"/>
        <w:numPr>
          <w:ilvl w:val="0"/>
          <w:numId w:val="12"/>
        </w:numPr>
      </w:pPr>
      <w:r>
        <w:t>A normal DQN with more layers is a better model</w:t>
      </w:r>
      <w:r w:rsidR="00B85EC9">
        <w:t xml:space="preserve"> for this environment </w:t>
      </w:r>
    </w:p>
    <w:p w14:paraId="7D807668" w14:textId="5D88DD5B" w:rsidR="00B85EC9" w:rsidRDefault="00B85EC9" w:rsidP="00B85EC9">
      <w:pPr>
        <w:pStyle w:val="Heading1"/>
        <w:rPr>
          <w:rStyle w:val="Emphasis"/>
          <w:iCs w:val="0"/>
        </w:rPr>
      </w:pPr>
      <w:r w:rsidRPr="007B77E9">
        <w:rPr>
          <w:rStyle w:val="Emphasis"/>
          <w:iCs w:val="0"/>
        </w:rPr>
        <w:t xml:space="preserve">Challenge </w:t>
      </w:r>
      <w:r>
        <w:rPr>
          <w:rStyle w:val="Emphasis"/>
          <w:iCs w:val="0"/>
        </w:rPr>
        <w:t>2</w:t>
      </w:r>
    </w:p>
    <w:p w14:paraId="58D4700F" w14:textId="3158A4A6" w:rsidR="00B85EC9" w:rsidRDefault="00B85EC9" w:rsidP="00B85EC9">
      <w:r>
        <w:t xml:space="preserve">In this challenge an agent must be developed to collect the bananas on an environment which returns the state as a RGB image of what the agent is looking at. </w:t>
      </w:r>
      <w:r w:rsidR="00DE35CF">
        <w:t xml:space="preserve">I reduced the reward which the agent needs to attain for this challenge to 12. </w:t>
      </w:r>
    </w:p>
    <w:p w14:paraId="68DBDC9E" w14:textId="60468339" w:rsidR="00B85EC9" w:rsidRDefault="005361D9" w:rsidP="00B85EC9">
      <w:r>
        <w:t xml:space="preserve">State was built </w:t>
      </w:r>
      <w:r w:rsidR="00B809BF">
        <w:t xml:space="preserve">as frame comprising of 4 such images and was passed to a neural </w:t>
      </w:r>
      <w:r w:rsidR="00A44CD0">
        <w:t xml:space="preserve">network implementing a 3d </w:t>
      </w:r>
      <w:r w:rsidR="00F105A1">
        <w:t>convolution</w:t>
      </w:r>
      <w:r w:rsidR="00A44CD0">
        <w:t xml:space="preserve"> </w:t>
      </w:r>
      <w:r w:rsidR="00F105A1">
        <w:t xml:space="preserve">to extract </w:t>
      </w:r>
      <w:r w:rsidR="003C275F">
        <w:t>features</w:t>
      </w:r>
      <w:r w:rsidR="00F105A1">
        <w:t xml:space="preserve"> info from a stack of frames</w:t>
      </w:r>
      <w:r w:rsidR="003C275F">
        <w:t xml:space="preserve">. These features were used for </w:t>
      </w:r>
      <w:r w:rsidR="00320349">
        <w:t>then estimating the agent actions.</w:t>
      </w:r>
      <w:r w:rsidR="00DE35CF">
        <w:t xml:space="preserve"> State space as captured from environment:</w:t>
      </w:r>
    </w:p>
    <w:p w14:paraId="0C2512DA" w14:textId="4591AFE3" w:rsidR="00DE35CF" w:rsidRDefault="00DE35CF" w:rsidP="00B85EC9">
      <w:r>
        <w:rPr>
          <w:noProof/>
        </w:rPr>
        <w:drawing>
          <wp:inline distT="0" distB="0" distL="0" distR="0" wp14:anchorId="01157C2C" wp14:editId="51831CB5">
            <wp:extent cx="1400175" cy="14001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433031" cy="1433031"/>
                    </a:xfrm>
                    <a:prstGeom prst="rect">
                      <a:avLst/>
                    </a:prstGeom>
                  </pic:spPr>
                </pic:pic>
              </a:graphicData>
            </a:graphic>
          </wp:inline>
        </w:drawing>
      </w:r>
    </w:p>
    <w:p w14:paraId="320ECCE5" w14:textId="38F40E9F" w:rsidR="006300AC" w:rsidRDefault="006300AC" w:rsidP="00B85EC9">
      <w:r>
        <w:lastRenderedPageBreak/>
        <w:t>Model summary:</w:t>
      </w:r>
    </w:p>
    <w:p w14:paraId="05E1AC3A" w14:textId="273DA5E4" w:rsidR="00DE35CF" w:rsidRDefault="00F01A5A" w:rsidP="00B85EC9">
      <w:r>
        <w:rPr>
          <w:noProof/>
        </w:rPr>
        <w:drawing>
          <wp:inline distT="0" distB="0" distL="0" distR="0" wp14:anchorId="0311D886" wp14:editId="6402281C">
            <wp:extent cx="5971540" cy="150241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71540" cy="1502410"/>
                    </a:xfrm>
                    <a:prstGeom prst="rect">
                      <a:avLst/>
                    </a:prstGeom>
                  </pic:spPr>
                </pic:pic>
              </a:graphicData>
            </a:graphic>
          </wp:inline>
        </w:drawing>
      </w:r>
    </w:p>
    <w:p w14:paraId="2D94C4E7" w14:textId="6C57CAB9" w:rsidR="00DE35CF" w:rsidRDefault="00F01A5A" w:rsidP="00B85EC9">
      <w:r>
        <w:t>A deep Q Network with the above-mentioned architecture was chosen for the above problem.</w:t>
      </w:r>
    </w:p>
    <w:p w14:paraId="5A38EDB9" w14:textId="7916AE28" w:rsidR="006300AC" w:rsidRDefault="006300AC" w:rsidP="00B85EC9">
      <w:r>
        <w:t>Results:</w:t>
      </w:r>
    </w:p>
    <w:p w14:paraId="7624224C" w14:textId="6344C1DB" w:rsidR="006300AC" w:rsidRDefault="006300AC" w:rsidP="00B85EC9"/>
    <w:p w14:paraId="5FCDDF53" w14:textId="77FD5B26" w:rsidR="006300AC" w:rsidRDefault="006300AC" w:rsidP="00B85EC9"/>
    <w:p w14:paraId="4D9EC581" w14:textId="5F0BB3B6" w:rsidR="006300AC" w:rsidRDefault="006300AC" w:rsidP="00B85EC9"/>
    <w:p w14:paraId="5EFA42C1" w14:textId="41DFC6B2" w:rsidR="006300AC" w:rsidRDefault="006300AC" w:rsidP="00B85EC9"/>
    <w:p w14:paraId="0A491F38" w14:textId="67B46CC6" w:rsidR="006300AC" w:rsidRDefault="006300AC" w:rsidP="00B85EC9"/>
    <w:p w14:paraId="1A8D1255" w14:textId="29BE0ADA" w:rsidR="006300AC" w:rsidRDefault="006300AC" w:rsidP="006300AC">
      <w:pPr>
        <w:pStyle w:val="Heading1"/>
        <w:rPr>
          <w:rStyle w:val="Emphasis"/>
          <w:iCs w:val="0"/>
        </w:rPr>
      </w:pPr>
      <w:r>
        <w:rPr>
          <w:rStyle w:val="Emphasis"/>
          <w:iCs w:val="0"/>
        </w:rPr>
        <w:t xml:space="preserve">Further Work </w:t>
      </w:r>
    </w:p>
    <w:p w14:paraId="7AB32801" w14:textId="4356DF82" w:rsidR="006300AC" w:rsidRPr="006300AC" w:rsidRDefault="006300AC" w:rsidP="006300AC">
      <w:r>
        <w:t>Further work can be done at improving the neural network to extract the features</w:t>
      </w:r>
      <w:r w:rsidR="00EB1E51">
        <w:t xml:space="preserve"> out of the video. The implementation of experience replay is very slow in </w:t>
      </w:r>
      <w:r w:rsidR="00755CFE">
        <w:t>executing,</w:t>
      </w:r>
      <w:r w:rsidR="00EB1E51">
        <w:t xml:space="preserve"> this can be improved. </w:t>
      </w:r>
      <w:r w:rsidR="00755CFE">
        <w:t>Other techniques for implementing deep Q Networks can also be explored.</w:t>
      </w:r>
    </w:p>
    <w:p w14:paraId="0FBDDE05" w14:textId="77777777" w:rsidR="006300AC" w:rsidRPr="000040C5" w:rsidRDefault="006300AC" w:rsidP="00B85EC9"/>
    <w:p w14:paraId="66A0E01F" w14:textId="77777777" w:rsidR="00B85EC9" w:rsidRPr="00B85EC9" w:rsidRDefault="00B85EC9" w:rsidP="00B85EC9"/>
    <w:p w14:paraId="79202C23" w14:textId="77777777" w:rsidR="00B85EC9" w:rsidRDefault="00B85EC9" w:rsidP="00B85EC9">
      <w:pPr>
        <w:pStyle w:val="ListParagraph"/>
        <w:numPr>
          <w:ilvl w:val="0"/>
          <w:numId w:val="0"/>
        </w:numPr>
        <w:ind w:left="720"/>
      </w:pPr>
    </w:p>
    <w:p w14:paraId="7C1CE816" w14:textId="77777777" w:rsidR="00B85EC9" w:rsidRDefault="00B85EC9" w:rsidP="00B85EC9"/>
    <w:p w14:paraId="01A8F515" w14:textId="30A5DDAD" w:rsidR="00B30030" w:rsidRPr="000040C5" w:rsidRDefault="007C7764" w:rsidP="00B30030">
      <w:pPr>
        <w:pStyle w:val="Heading2"/>
      </w:pPr>
      <w:sdt>
        <w:sdtPr>
          <w:id w:val="-824977312"/>
          <w:placeholder>
            <w:docPart w:val="8E6A77EC868144328643944275CFE5E0"/>
          </w:placeholder>
          <w:temporary/>
          <w:showingPlcHdr/>
          <w15:appearance w15:val="hidden"/>
        </w:sdtPr>
        <w:sdtEndPr/>
        <w:sdtContent>
          <w:r w:rsidR="00C5543E" w:rsidRPr="000040C5">
            <w:t>Subtitle ut labore et dolore magna</w:t>
          </w:r>
        </w:sdtContent>
      </w:sdt>
    </w:p>
    <w:tbl>
      <w:tblPr>
        <w:tblW w:w="5000" w:type="pct"/>
        <w:tblCellMar>
          <w:left w:w="0" w:type="dxa"/>
          <w:right w:w="0" w:type="dxa"/>
        </w:tblCellMar>
        <w:tblLook w:val="0600" w:firstRow="0" w:lastRow="0" w:firstColumn="0" w:lastColumn="0" w:noHBand="1" w:noVBand="1"/>
      </w:tblPr>
      <w:tblGrid>
        <w:gridCol w:w="4405"/>
        <w:gridCol w:w="595"/>
        <w:gridCol w:w="4404"/>
      </w:tblGrid>
      <w:tr w:rsidR="00B71E3C" w:rsidRPr="000040C5" w14:paraId="269F6780" w14:textId="77777777" w:rsidTr="0098733A">
        <w:trPr>
          <w:trHeight w:val="3458"/>
        </w:trPr>
        <w:tc>
          <w:tcPr>
            <w:tcW w:w="4195" w:type="dxa"/>
          </w:tcPr>
          <w:sdt>
            <w:sdtPr>
              <w:id w:val="-775951707"/>
              <w:placeholder>
                <w:docPart w:val="1E0CBE9335DB4BD2BD4F0BCE55577458"/>
              </w:placeholder>
              <w:temporary/>
              <w:showingPlcHdr/>
              <w15:appearance w15:val="hidden"/>
            </w:sdtPr>
            <w:sdtEndPr/>
            <w:sdtContent>
              <w:p w14:paraId="49CEC666" w14:textId="77777777" w:rsidR="00654740" w:rsidRPr="000040C5" w:rsidRDefault="00654740" w:rsidP="00654740">
                <w:pPr>
                  <w:pStyle w:val="ListBullet"/>
                </w:pPr>
                <w:r w:rsidRPr="000040C5">
                  <w:t>Lorem ipsum dolor sit amet, consectetur adipiscing elit</w:t>
                </w:r>
              </w:p>
              <w:p w14:paraId="1C9E117F" w14:textId="77777777" w:rsidR="00654740" w:rsidRPr="000040C5" w:rsidRDefault="00654740" w:rsidP="00654740">
                <w:pPr>
                  <w:pStyle w:val="ListBullet"/>
                </w:pPr>
                <w:r w:rsidRPr="000040C5">
                  <w:t xml:space="preserve">Sed do eiusmod tempor incididunt ut labore et dolore magna aliqua. Ut enim ad minim veniam, quis nostrud exercitation ullamco laboris nisi ut aliquip ex ea commodo consequat. </w:t>
                </w:r>
              </w:p>
              <w:p w14:paraId="7711FD4A" w14:textId="77777777" w:rsidR="00B71E3C" w:rsidRPr="000040C5" w:rsidRDefault="00654740" w:rsidP="00654740">
                <w:pPr>
                  <w:pStyle w:val="ListBullet"/>
                </w:pPr>
                <w:r w:rsidRPr="000040C5">
                  <w:t xml:space="preserve">Duis aute irure dolor in reprehenderit in voluptate velit esse cillum dolore eu fugiat nulla pariatur. </w:t>
                </w:r>
              </w:p>
            </w:sdtContent>
          </w:sdt>
        </w:tc>
        <w:tc>
          <w:tcPr>
            <w:tcW w:w="567" w:type="dxa"/>
          </w:tcPr>
          <w:p w14:paraId="082EFD04" w14:textId="77777777" w:rsidR="00B71E3C" w:rsidRPr="000040C5" w:rsidRDefault="00B71E3C" w:rsidP="008606AB">
            <w:pPr>
              <w:ind w:left="360"/>
            </w:pPr>
          </w:p>
        </w:tc>
        <w:tc>
          <w:tcPr>
            <w:tcW w:w="4195" w:type="dxa"/>
          </w:tcPr>
          <w:sdt>
            <w:sdtPr>
              <w:id w:val="571629142"/>
              <w:placeholder>
                <w:docPart w:val="AE571A8EC0BB400A981AD2CC616E7D87"/>
              </w:placeholder>
              <w:temporary/>
              <w:showingPlcHdr/>
              <w15:appearance w15:val="hidden"/>
            </w:sdtPr>
            <w:sdtEndPr/>
            <w:sdtContent>
              <w:p w14:paraId="0DAD431F" w14:textId="77777777" w:rsidR="00654740" w:rsidRPr="000040C5" w:rsidRDefault="00654740" w:rsidP="00654740">
                <w:pPr>
                  <w:pStyle w:val="ListBullet"/>
                </w:pPr>
                <w:r w:rsidRPr="000040C5">
                  <w:t>Nemo enim ipsam voluptatem quia voluptas sit aspernatur aut odit aut fugit, sed quia consequuntur magni dolores eos qui ratione voluptatem sequi nesciunt.</w:t>
                </w:r>
              </w:p>
              <w:p w14:paraId="4AF4A65F" w14:textId="77777777" w:rsidR="0030312F" w:rsidRPr="000040C5" w:rsidRDefault="00654740" w:rsidP="00654740">
                <w:pPr>
                  <w:pStyle w:val="ListBullet"/>
                </w:pPr>
                <w:r w:rsidRPr="000040C5">
                  <w:t>Neque porro quisquam est, qui dolorem ipsum quia dolor sit amet, consectetur, adipisci velit, sed quia non numquam eius modi tempora incidunt ut labore et dolore magnam aliquam quaerat voluptatem.</w:t>
                </w:r>
              </w:p>
            </w:sdtContent>
          </w:sdt>
        </w:tc>
      </w:tr>
    </w:tbl>
    <w:p w14:paraId="4C525CEF" w14:textId="77777777" w:rsidR="00EC7EB3" w:rsidRPr="000040C5" w:rsidRDefault="007C7764" w:rsidP="00EC7EB3">
      <w:pPr>
        <w:pStyle w:val="Heading1"/>
      </w:pPr>
      <w:sdt>
        <w:sdtPr>
          <w:id w:val="1224864383"/>
          <w:placeholder>
            <w:docPart w:val="A759F0D07E4F4481B154A0A70D7C5D6C"/>
          </w:placeholder>
          <w:temporary/>
          <w:showingPlcHdr/>
          <w15:appearance w15:val="hidden"/>
        </w:sdtPr>
        <w:sdtEndPr/>
        <w:sdtContent>
          <w:r w:rsidR="00EC7EB3" w:rsidRPr="000040C5">
            <w:t>Heading</w:t>
          </w:r>
        </w:sdtContent>
      </w:sdt>
      <w:r w:rsidR="00EC7EB3" w:rsidRPr="000040C5">
        <w:t xml:space="preserve"> </w:t>
      </w:r>
      <w:sdt>
        <w:sdtPr>
          <w:rPr>
            <w:rStyle w:val="Emphasis"/>
          </w:rPr>
          <w:id w:val="1353222376"/>
          <w:placeholder>
            <w:docPart w:val="94F151D69EA54C3B9F456220E5530EB7"/>
          </w:placeholder>
          <w:temporary/>
          <w:showingPlcHdr/>
          <w15:appearance w15:val="hidden"/>
        </w:sdtPr>
        <w:sdtEndPr>
          <w:rPr>
            <w:rStyle w:val="Emphasis"/>
          </w:rPr>
        </w:sdtEndPr>
        <w:sdtContent>
          <w:r w:rsidR="00EC7EB3" w:rsidRPr="000040C5">
            <w:rPr>
              <w:rStyle w:val="Emphasis"/>
            </w:rPr>
            <w:t>04 adipiscing</w:t>
          </w:r>
        </w:sdtContent>
      </w:sdt>
      <w:r w:rsidR="00EC7EB3" w:rsidRPr="000040C5">
        <w:t xml:space="preserve"> </w:t>
      </w:r>
      <w:sdt>
        <w:sdtPr>
          <w:id w:val="-1921944370"/>
          <w:placeholder>
            <w:docPart w:val="D23F943671CD43E2BF4596E1968B7B58"/>
          </w:placeholder>
          <w:temporary/>
          <w:showingPlcHdr/>
          <w15:appearance w15:val="hidden"/>
        </w:sdtPr>
        <w:sdtEndPr/>
        <w:sdtContent>
          <w:r w:rsidR="00EC7EB3" w:rsidRPr="000040C5">
            <w:t>elit</w:t>
          </w:r>
        </w:sdtContent>
      </w:sdt>
    </w:p>
    <w:tbl>
      <w:tblPr>
        <w:tblStyle w:val="TableGrid"/>
        <w:tblW w:w="895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195"/>
        <w:gridCol w:w="567"/>
        <w:gridCol w:w="4195"/>
      </w:tblGrid>
      <w:tr w:rsidR="00B71E3C" w:rsidRPr="000040C5" w14:paraId="1C90EE66" w14:textId="77777777" w:rsidTr="0098733A">
        <w:trPr>
          <w:trHeight w:val="610"/>
        </w:trPr>
        <w:tc>
          <w:tcPr>
            <w:tcW w:w="4195" w:type="dxa"/>
            <w:tcBorders>
              <w:bottom w:val="single" w:sz="4" w:space="0" w:color="D9D9D9" w:themeColor="background1" w:themeShade="D9"/>
            </w:tcBorders>
            <w:vAlign w:val="center"/>
          </w:tcPr>
          <w:p w14:paraId="0EC428F3" w14:textId="77777777" w:rsidR="00B71E3C" w:rsidRPr="000040C5" w:rsidRDefault="007C7764" w:rsidP="0098733A">
            <w:pPr>
              <w:pStyle w:val="Heading2"/>
              <w:outlineLvl w:val="1"/>
            </w:pPr>
            <w:sdt>
              <w:sdtPr>
                <w:id w:val="237754474"/>
                <w:placeholder>
                  <w:docPart w:val="7B44B27FDF6840A5A937E16E6F3E3023"/>
                </w:placeholder>
                <w:temporary/>
                <w:showingPlcHdr/>
                <w15:appearance w15:val="hidden"/>
              </w:sdtPr>
              <w:sdtEndPr/>
              <w:sdtContent>
                <w:r w:rsidR="00C5543E" w:rsidRPr="000040C5">
                  <w:t>Subtitle lorem ipsum</w:t>
                </w:r>
              </w:sdtContent>
            </w:sdt>
          </w:p>
        </w:tc>
        <w:tc>
          <w:tcPr>
            <w:tcW w:w="567" w:type="dxa"/>
            <w:vAlign w:val="center"/>
          </w:tcPr>
          <w:p w14:paraId="1663A9E1" w14:textId="77777777" w:rsidR="00B71E3C" w:rsidRPr="000040C5" w:rsidRDefault="00B71E3C" w:rsidP="0098733A">
            <w:pPr>
              <w:pStyle w:val="Heading2"/>
              <w:outlineLvl w:val="1"/>
            </w:pPr>
          </w:p>
        </w:tc>
        <w:tc>
          <w:tcPr>
            <w:tcW w:w="4195" w:type="dxa"/>
            <w:tcBorders>
              <w:bottom w:val="single" w:sz="4" w:space="0" w:color="D9D9D9" w:themeColor="background1" w:themeShade="D9"/>
            </w:tcBorders>
            <w:vAlign w:val="center"/>
          </w:tcPr>
          <w:p w14:paraId="0878C7AD" w14:textId="77777777" w:rsidR="00B71E3C" w:rsidRPr="000040C5" w:rsidRDefault="007C7764" w:rsidP="0098733A">
            <w:pPr>
              <w:pStyle w:val="Heading2"/>
              <w:outlineLvl w:val="1"/>
            </w:pPr>
            <w:sdt>
              <w:sdtPr>
                <w:id w:val="557601393"/>
                <w:placeholder>
                  <w:docPart w:val="69188837F7484EE1B7B4FEFE6E7E0A38"/>
                </w:placeholder>
                <w:temporary/>
                <w:showingPlcHdr/>
                <w15:appearance w15:val="hidden"/>
              </w:sdtPr>
              <w:sdtEndPr/>
              <w:sdtContent>
                <w:r w:rsidR="00C5543E" w:rsidRPr="000040C5">
                  <w:t>Subtitle dolor sit amet</w:t>
                </w:r>
              </w:sdtContent>
            </w:sdt>
          </w:p>
        </w:tc>
      </w:tr>
      <w:tr w:rsidR="00B71E3C" w:rsidRPr="000040C5" w14:paraId="2CFB1055" w14:textId="77777777" w:rsidTr="0098733A">
        <w:trPr>
          <w:trHeight w:val="610"/>
        </w:trPr>
        <w:tc>
          <w:tcPr>
            <w:tcW w:w="4195" w:type="dxa"/>
            <w:tcBorders>
              <w:top w:val="single" w:sz="4" w:space="0" w:color="D9D9D9" w:themeColor="background1" w:themeShade="D9"/>
            </w:tcBorders>
          </w:tcPr>
          <w:p w14:paraId="7F167B85" w14:textId="77777777" w:rsidR="00B71E3C" w:rsidRPr="000040C5" w:rsidRDefault="007C7764" w:rsidP="0098733A">
            <w:sdt>
              <w:sdtPr>
                <w:id w:val="-40358610"/>
                <w:placeholder>
                  <w:docPart w:val="15068A14CB7246669140AB64ED452D6B"/>
                </w:placeholder>
                <w:temporary/>
                <w:showingPlcHdr/>
                <w15:appearance w15:val="hidden"/>
              </w:sdtPr>
              <w:sdtEndPr/>
              <w:sdtContent>
                <w:r w:rsidR="0098733A" w:rsidRPr="000040C5">
                  <w:t>Sed ut perspiciatis unde omnis iste natus error sit voluptatem accusantium doloremque laudantium, totam rem aperiam, eaque ipsa quae ab illo inventore veritatis et quasi architecto beatae vitae dicta sunt explicabo. Nemo enim ipsam voluptatem quia voluptas sit aspernatur aut odit aut fugit, sed quia consequuntur magni dolores eos qui ratione voluptatem sequi nesciunt.</w:t>
                </w:r>
              </w:sdtContent>
            </w:sdt>
          </w:p>
        </w:tc>
        <w:tc>
          <w:tcPr>
            <w:tcW w:w="567" w:type="dxa"/>
          </w:tcPr>
          <w:p w14:paraId="1C8D8D90" w14:textId="77777777" w:rsidR="00B71E3C" w:rsidRPr="000040C5" w:rsidRDefault="00B71E3C" w:rsidP="0098733A"/>
        </w:tc>
        <w:tc>
          <w:tcPr>
            <w:tcW w:w="4195" w:type="dxa"/>
            <w:tcBorders>
              <w:top w:val="single" w:sz="4" w:space="0" w:color="D9D9D9" w:themeColor="background1" w:themeShade="D9"/>
            </w:tcBorders>
          </w:tcPr>
          <w:p w14:paraId="7D7C84AE" w14:textId="77777777" w:rsidR="00B71E3C" w:rsidRPr="000040C5" w:rsidRDefault="007C7764" w:rsidP="0098733A">
            <w:sdt>
              <w:sdtPr>
                <w:id w:val="-353272779"/>
                <w:placeholder>
                  <w:docPart w:val="B77AA17513674B05998EC10AC2BF783A"/>
                </w:placeholder>
                <w:temporary/>
                <w:showingPlcHdr/>
                <w15:appearance w15:val="hidden"/>
              </w:sdtPr>
              <w:sdtEndPr/>
              <w:sdtContent>
                <w:r w:rsidR="0098733A" w:rsidRPr="000040C5">
                  <w:t>Neque porro quisquam est, qui dolorem ipsum quia dolor sit amet, consectetur, adipisci velit, sed quia non numquam eius modi tempora incidunt ut labore et dolore magnam aliquam quaerat voluptatem. Ut enim ad minima veniam, quis nostrum exercitationem ullam corporis suscipit laboriosam, nisi ut aliquid ex ea commodi consequatur?</w:t>
                </w:r>
              </w:sdtContent>
            </w:sdt>
          </w:p>
        </w:tc>
      </w:tr>
      <w:tr w:rsidR="00B71E3C" w:rsidRPr="000040C5" w14:paraId="06DDBF8F" w14:textId="77777777" w:rsidTr="0098733A">
        <w:trPr>
          <w:trHeight w:val="610"/>
        </w:trPr>
        <w:tc>
          <w:tcPr>
            <w:tcW w:w="4195" w:type="dxa"/>
            <w:tcBorders>
              <w:bottom w:val="single" w:sz="4" w:space="0" w:color="D9D9D9" w:themeColor="background1" w:themeShade="D9"/>
            </w:tcBorders>
          </w:tcPr>
          <w:p w14:paraId="36AE4FF1" w14:textId="77777777" w:rsidR="00B71E3C" w:rsidRPr="000040C5" w:rsidRDefault="007C7764" w:rsidP="0098733A">
            <w:pPr>
              <w:pStyle w:val="Heading2"/>
              <w:outlineLvl w:val="1"/>
            </w:pPr>
            <w:sdt>
              <w:sdtPr>
                <w:id w:val="-1580203339"/>
                <w:placeholder>
                  <w:docPart w:val="806985B41FD741BFB6FCB1E1009775EC"/>
                </w:placeholder>
                <w:temporary/>
                <w:showingPlcHdr/>
                <w15:appearance w15:val="hidden"/>
              </w:sdtPr>
              <w:sdtEndPr/>
              <w:sdtContent>
                <w:r w:rsidR="00C5543E" w:rsidRPr="000040C5">
                  <w:t>Subtitle consectetur</w:t>
                </w:r>
              </w:sdtContent>
            </w:sdt>
          </w:p>
        </w:tc>
        <w:tc>
          <w:tcPr>
            <w:tcW w:w="567" w:type="dxa"/>
          </w:tcPr>
          <w:p w14:paraId="583D99D4" w14:textId="77777777" w:rsidR="00B71E3C" w:rsidRPr="000040C5" w:rsidRDefault="00B71E3C" w:rsidP="0098733A">
            <w:pPr>
              <w:pStyle w:val="Heading2"/>
              <w:outlineLvl w:val="1"/>
            </w:pPr>
          </w:p>
        </w:tc>
        <w:tc>
          <w:tcPr>
            <w:tcW w:w="4195" w:type="dxa"/>
            <w:tcBorders>
              <w:bottom w:val="single" w:sz="4" w:space="0" w:color="D9D9D9" w:themeColor="background1" w:themeShade="D9"/>
            </w:tcBorders>
          </w:tcPr>
          <w:p w14:paraId="4E434C95" w14:textId="77777777" w:rsidR="00B71E3C" w:rsidRPr="000040C5" w:rsidRDefault="007C7764" w:rsidP="0098733A">
            <w:pPr>
              <w:pStyle w:val="Heading2"/>
              <w:outlineLvl w:val="1"/>
            </w:pPr>
            <w:sdt>
              <w:sdtPr>
                <w:id w:val="-791585713"/>
                <w:placeholder>
                  <w:docPart w:val="55ACB8EFA85C47CCA4D76426CCA09847"/>
                </w:placeholder>
                <w:temporary/>
                <w:showingPlcHdr/>
                <w15:appearance w15:val="hidden"/>
              </w:sdtPr>
              <w:sdtEndPr/>
              <w:sdtContent>
                <w:r w:rsidR="00C5543E" w:rsidRPr="000040C5">
                  <w:t>Subtitle adipiscing elit</w:t>
                </w:r>
              </w:sdtContent>
            </w:sdt>
          </w:p>
        </w:tc>
      </w:tr>
      <w:tr w:rsidR="00B71E3C" w:rsidRPr="000040C5" w14:paraId="595409E0" w14:textId="77777777" w:rsidTr="0098733A">
        <w:trPr>
          <w:trHeight w:val="610"/>
        </w:trPr>
        <w:tc>
          <w:tcPr>
            <w:tcW w:w="4195" w:type="dxa"/>
            <w:tcBorders>
              <w:top w:val="single" w:sz="4" w:space="0" w:color="D9D9D9" w:themeColor="background1" w:themeShade="D9"/>
            </w:tcBorders>
          </w:tcPr>
          <w:p w14:paraId="040A72BF" w14:textId="77777777" w:rsidR="00B71E3C" w:rsidRPr="000040C5" w:rsidRDefault="007C7764" w:rsidP="0098733A">
            <w:sdt>
              <w:sdtPr>
                <w:id w:val="600536460"/>
                <w:placeholder>
                  <w:docPart w:val="BD053469F5AA45BAA74A809F417B9061"/>
                </w:placeholder>
                <w:temporary/>
                <w:showingPlcHdr/>
                <w15:appearance w15:val="hidden"/>
              </w:sdtPr>
              <w:sdtEndPr/>
              <w:sdtContent>
                <w:r w:rsidR="0098733A" w:rsidRPr="000040C5">
                  <w:t>But I must explain to you how all this mistaken idea of denouncing pleasure and praising pain was born and I will give you a complete account of the system, and expound the actual teachings of the great explorer of the truth, the master-builder of human happiness. No one rejects, dislikes, or avoids pleasure itself.</w:t>
                </w:r>
              </w:sdtContent>
            </w:sdt>
          </w:p>
        </w:tc>
        <w:tc>
          <w:tcPr>
            <w:tcW w:w="567" w:type="dxa"/>
          </w:tcPr>
          <w:p w14:paraId="1FE0B9CB" w14:textId="77777777" w:rsidR="00B71E3C" w:rsidRPr="000040C5" w:rsidRDefault="00B71E3C" w:rsidP="0098733A"/>
        </w:tc>
        <w:tc>
          <w:tcPr>
            <w:tcW w:w="4195" w:type="dxa"/>
            <w:tcBorders>
              <w:top w:val="single" w:sz="4" w:space="0" w:color="D9D9D9" w:themeColor="background1" w:themeShade="D9"/>
            </w:tcBorders>
          </w:tcPr>
          <w:p w14:paraId="0B446143" w14:textId="77777777" w:rsidR="00B71E3C" w:rsidRPr="000040C5" w:rsidRDefault="007C7764" w:rsidP="0098733A">
            <w:sdt>
              <w:sdtPr>
                <w:id w:val="-856422925"/>
                <w:placeholder>
                  <w:docPart w:val="9838CD17A81643C78A775BD6615315D1"/>
                </w:placeholder>
                <w:temporary/>
                <w:showingPlcHdr/>
                <w15:appearance w15:val="hidden"/>
              </w:sdtPr>
              <w:sdtEndPr/>
              <w:sdtContent>
                <w:r w:rsidR="0098733A" w:rsidRPr="000040C5">
                  <w:t>Nor again is there anyone who loves or pursues or desires to obtain pain of itself, because it is pain, but because occasionally circumstances occur in which toil and pain can procure him some great pleasure. To take a trivial example, which of us ever undertakes laborious physical exercise, except to obtain some advantage from it?</w:t>
                </w:r>
              </w:sdtContent>
            </w:sdt>
          </w:p>
        </w:tc>
      </w:tr>
    </w:tbl>
    <w:p w14:paraId="080BBB9B" w14:textId="77777777" w:rsidR="004A20D6" w:rsidRPr="000040C5" w:rsidRDefault="00ED7F81" w:rsidP="00157987">
      <w:pPr>
        <w:spacing w:before="480" w:after="0"/>
        <w:ind w:left="-1418"/>
        <w:rPr>
          <w:noProof/>
        </w:rPr>
      </w:pPr>
      <w:r w:rsidRPr="000040C5">
        <w:rPr>
          <w:noProof/>
        </w:rPr>
        <w:lastRenderedPageBreak/>
        <mc:AlternateContent>
          <mc:Choice Requires="wps">
            <w:drawing>
              <wp:anchor distT="0" distB="0" distL="114300" distR="114300" simplePos="0" relativeHeight="251659264" behindDoc="0" locked="0" layoutInCell="1" allowOverlap="1" wp14:anchorId="60083886" wp14:editId="366D52CF">
                <wp:simplePos x="0" y="0"/>
                <wp:positionH relativeFrom="margin">
                  <wp:align>center</wp:align>
                </wp:positionH>
                <wp:positionV relativeFrom="paragraph">
                  <wp:posOffset>43180</wp:posOffset>
                </wp:positionV>
                <wp:extent cx="7092000" cy="2800800"/>
                <wp:effectExtent l="0" t="0" r="0" b="0"/>
                <wp:wrapNone/>
                <wp:docPr id="12" name="Rectangle 12">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092000" cy="2800800"/>
                        </a:xfrm>
                        <a:prstGeom prst="rect">
                          <a:avLst/>
                        </a:prstGeom>
                        <a:blipFill>
                          <a:blip r:embed="rId20" cstate="print">
                            <a:extLst>
                              <a:ext uri="{28A0092B-C50C-407E-A947-70E740481C1C}">
                                <a14:useLocalDpi xmlns:a14="http://schemas.microsoft.com/office/drawing/2010/main"/>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942B2D" id="Rectangle 12" o:spid="_x0000_s1026" alt="&quot;&quot;" style="position:absolute;margin-left:0;margin-top:3.4pt;width:558.45pt;height:220.55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" stroked="f" strokeweight="1pt">
                <v:fill r:id="rId21" o:title="" recolor="t" rotate="t" type="frame"/>
                <w10:wrap anchorx="margin"/>
              </v:rect>
            </w:pict>
          </mc:Fallback>
        </mc:AlternateContent>
      </w:r>
    </w:p>
    <w:p w14:paraId="4528EBFF" w14:textId="77777777" w:rsidR="006F544B" w:rsidRPr="000040C5" w:rsidRDefault="00ED7F81" w:rsidP="00B4286F">
      <w:pPr>
        <w:pStyle w:val="Caption"/>
        <w:rPr>
          <w:rStyle w:val="Heading2Char"/>
          <w:rFonts w:asciiTheme="minorHAnsi" w:hAnsiTheme="minorHAnsi"/>
          <w:bCs w:val="0"/>
          <w:szCs w:val="18"/>
        </w:rPr>
      </w:pPr>
      <w:r w:rsidRPr="000040C5">
        <w:rPr>
          <w:noProof/>
        </w:rPr>
        <mc:AlternateContent>
          <mc:Choice Requires="wps">
            <w:drawing>
              <wp:inline distT="0" distB="0" distL="0" distR="0" wp14:anchorId="1B0E98C8" wp14:editId="1A07F25F">
                <wp:extent cx="5942965" cy="6267450"/>
                <wp:effectExtent l="0" t="0" r="635" b="0"/>
                <wp:docPr id="9" name="Rectangle 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2965" cy="6267450"/>
                        </a:xfrm>
                        <a:prstGeom prst="rect">
                          <a:avLst/>
                        </a:prstGeom>
                        <a:blipFill>
                          <a:blip r:embed="rId22" cstate="screen">
                            <a:extLst>
                              <a:ext uri="{28A0092B-C50C-407E-A947-70E740481C1C}">
                                <a14:useLocalDpi xmlns:a14="http://schemas.microsoft.com/office/drawing/2010/main"/>
                              </a:ext>
                            </a:extLst>
                          </a:blip>
                          <a:srcRect/>
                          <a:stretch>
                            <a:fillRect l="-1" t="-1" r="-6" b="-3586"/>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7DEAB1F8" id="Rectangle 9" o:spid="_x0000_s1026" alt="&quot;&quot;" style="width:467.95pt;height:493.5pt;visibility:visible;mso-wrap-style:square;mso-left-percent:-10001;mso-top-percent:-10001;mso-position-horizontal:absolute;mso-position-horizontal-relative:char;mso-position-vertical:absolute;mso-position-vertical-relative:line;mso-left-percent:-10001;mso-top-percent:-10001;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" stroked="f" strokeweight="1pt">
                <v:fill r:id="rId23" o:title="" recolor="t" rotate="t" type="frame"/>
                <o:lock v:ext="edit" aspectratio="t"/>
                <w10:anchorlock/>
              </v:rect>
            </w:pict>
          </mc:Fallback>
        </mc:AlternateContent>
      </w:r>
      <w:sdt>
        <w:sdtPr>
          <w:rPr>
            <w:rStyle w:val="Heading2Char"/>
            <w:rFonts w:asciiTheme="minorHAnsi" w:hAnsiTheme="minorHAnsi"/>
            <w:bCs w:val="0"/>
            <w:szCs w:val="18"/>
          </w:rPr>
          <w:id w:val="-371692485"/>
          <w:placeholder>
            <w:docPart w:val="B32B867EB5BB49CD89A6F30CD1F2C878"/>
          </w:placeholder>
          <w:temporary/>
          <w:showingPlcHdr/>
          <w15:appearance w15:val="hidden"/>
        </w:sdtPr>
        <w:sdtEndPr>
          <w:rPr>
            <w:rStyle w:val="Heading2Char"/>
          </w:rPr>
        </w:sdtEndPr>
        <w:sdtContent>
          <w:r w:rsidR="008F4289" w:rsidRPr="000040C5">
            <w:rPr>
              <w:rStyle w:val="Heading2Char"/>
              <w:rFonts w:asciiTheme="minorHAnsi" w:hAnsiTheme="minorHAnsi"/>
              <w:bCs w:val="0"/>
              <w:szCs w:val="18"/>
            </w:rPr>
            <w:t>Sed ut perspiciatis unde omnis iste natus error sit voluptatem accusantium doloremque laudantium, totam rem aperiam, eaque ipsa quae ab illo inventore veritatis et quasi architecto beatae vitae dicta sunt explicabo.</w:t>
          </w:r>
        </w:sdtContent>
      </w:sdt>
    </w:p>
    <w:p w14:paraId="4DF26270" w14:textId="77777777" w:rsidR="00EC7EB3" w:rsidRPr="000040C5" w:rsidRDefault="007C7764" w:rsidP="00EC7EB3">
      <w:pPr>
        <w:pStyle w:val="Heading1"/>
      </w:pPr>
      <w:sdt>
        <w:sdtPr>
          <w:id w:val="1292094664"/>
          <w:placeholder>
            <w:docPart w:val="45F8D5F7A8B14ABCACED15EB7B357D1B"/>
          </w:placeholder>
          <w:temporary/>
          <w:showingPlcHdr/>
          <w15:appearance w15:val="hidden"/>
        </w:sdtPr>
        <w:sdtEndPr/>
        <w:sdtContent>
          <w:r w:rsidR="00EC7EB3" w:rsidRPr="000040C5">
            <w:t>Heading</w:t>
          </w:r>
        </w:sdtContent>
      </w:sdt>
      <w:r w:rsidR="00EC7EB3" w:rsidRPr="000040C5">
        <w:t xml:space="preserve"> </w:t>
      </w:r>
      <w:sdt>
        <w:sdtPr>
          <w:rPr>
            <w:rStyle w:val="Emphasis"/>
          </w:rPr>
          <w:id w:val="-2052533562"/>
          <w:placeholder>
            <w:docPart w:val="1CF56DFFDDF14A5BB1AE8F5974DDB843"/>
          </w:placeholder>
          <w:temporary/>
          <w:showingPlcHdr/>
          <w15:appearance w15:val="hidden"/>
        </w:sdtPr>
        <w:sdtEndPr>
          <w:rPr>
            <w:rStyle w:val="Emphasis"/>
          </w:rPr>
        </w:sdtEndPr>
        <w:sdtContent>
          <w:r w:rsidR="00EC7EB3" w:rsidRPr="000040C5">
            <w:rPr>
              <w:rStyle w:val="Emphasis"/>
            </w:rPr>
            <w:t>05 Lorem</w:t>
          </w:r>
        </w:sdtContent>
      </w:sdt>
      <w:r w:rsidR="00EC7EB3" w:rsidRPr="000040C5">
        <w:t xml:space="preserve"> </w:t>
      </w:r>
      <w:sdt>
        <w:sdtPr>
          <w:id w:val="1568762055"/>
          <w:placeholder>
            <w:docPart w:val="A5220FC308B3401BB147E41A48956E15"/>
          </w:placeholder>
          <w:temporary/>
          <w:showingPlcHdr/>
          <w15:appearance w15:val="hidden"/>
        </w:sdtPr>
        <w:sdtEndPr/>
        <w:sdtContent>
          <w:r w:rsidR="00EC7EB3" w:rsidRPr="000040C5">
            <w:t>Ipsum</w:t>
          </w:r>
        </w:sdtContent>
      </w:sdt>
    </w:p>
    <w:sdt>
      <w:sdtPr>
        <w:id w:val="696115901"/>
        <w:placeholder>
          <w:docPart w:val="E67DF3004F484FF786E99ABC1B8E01E9"/>
        </w:placeholder>
        <w:temporary/>
        <w:showingPlcHdr/>
        <w15:appearance w15:val="hidden"/>
      </w:sdtPr>
      <w:sdtEndPr/>
      <w:sdtContent>
        <w:p w14:paraId="66B7437E" w14:textId="77777777" w:rsidR="0074607A" w:rsidRPr="000040C5" w:rsidRDefault="0074607A" w:rsidP="0074607A">
          <w:r w:rsidRPr="000040C5">
            <w:t>Lorem ipsum dolor sit amet, consectetur adipiscing elit, sed do eiusmod tempor incididunt ut labore et dolore magna aliqua. Ut enim ad minim veniam, quis nostrud exercitation ullamco laboris nisi ut aliquip ex ea commodo consequat. Duis aute irure cupidatat non proident, sunt in culpa qui officia deserunt mollit anim id est laborum.</w:t>
          </w:r>
        </w:p>
        <w:p w14:paraId="1FA52CB1" w14:textId="77777777" w:rsidR="007D5A3F" w:rsidRPr="000040C5" w:rsidRDefault="0074607A" w:rsidP="0074607A">
          <w:r w:rsidRPr="000040C5">
            <w:t>Sed ut perspiciatis unde omnis iste natus error sit voluptatem accusantium doloremque architecto beatae vitae dicta sunt explicabo. Nemo enim ipsam voluptatem quia voluptas sit aspernatur aut odit aut fugit.</w:t>
          </w:r>
        </w:p>
      </w:sdtContent>
    </w:sdt>
    <w:p w14:paraId="1EB035B4" w14:textId="77777777" w:rsidR="00EC7EB3" w:rsidRPr="000040C5" w:rsidRDefault="007C7764" w:rsidP="00EC7EB3">
      <w:pPr>
        <w:pStyle w:val="Heading1"/>
      </w:pPr>
      <w:sdt>
        <w:sdtPr>
          <w:rPr>
            <w:rStyle w:val="Emphasis"/>
          </w:rPr>
          <w:id w:val="-966889091"/>
          <w:placeholder>
            <w:docPart w:val="635157999ACE4A86A16C7E9545FC8AF0"/>
          </w:placeholder>
          <w:temporary/>
          <w:showingPlcHdr/>
          <w15:appearance w15:val="hidden"/>
        </w:sdtPr>
        <w:sdtEndPr>
          <w:rPr>
            <w:rStyle w:val="Emphasis"/>
          </w:rPr>
        </w:sdtEndPr>
        <w:sdtContent>
          <w:r w:rsidR="00EC7EB3" w:rsidRPr="000040C5">
            <w:rPr>
              <w:rStyle w:val="Emphasis"/>
            </w:rPr>
            <w:t>Heading</w:t>
          </w:r>
        </w:sdtContent>
      </w:sdt>
      <w:r w:rsidR="00EC7EB3" w:rsidRPr="000040C5">
        <w:t xml:space="preserve"> </w:t>
      </w:r>
      <w:sdt>
        <w:sdtPr>
          <w:id w:val="728503267"/>
          <w:placeholder>
            <w:docPart w:val="3CF5BFA50F2F467F9B6E49305F048BC4"/>
          </w:placeholder>
          <w:temporary/>
          <w:showingPlcHdr/>
          <w15:appearance w15:val="hidden"/>
        </w:sdtPr>
        <w:sdtEndPr/>
        <w:sdtContent>
          <w:r w:rsidR="00EC7EB3" w:rsidRPr="000040C5">
            <w:t>06 Sit Amet</w:t>
          </w:r>
        </w:sdtContent>
      </w:sdt>
    </w:p>
    <w:tbl>
      <w:tblPr>
        <w:tblW w:w="5000" w:type="pct"/>
        <w:tblCellMar>
          <w:left w:w="0" w:type="dxa"/>
          <w:right w:w="0" w:type="dxa"/>
        </w:tblCellMar>
        <w:tblLook w:val="0620" w:firstRow="1" w:lastRow="0" w:firstColumn="0" w:lastColumn="0" w:noHBand="1" w:noVBand="1"/>
      </w:tblPr>
      <w:tblGrid>
        <w:gridCol w:w="4395"/>
        <w:gridCol w:w="5009"/>
      </w:tblGrid>
      <w:tr w:rsidR="0074607A" w:rsidRPr="000040C5" w14:paraId="51926FCB" w14:textId="77777777" w:rsidTr="00DF799F">
        <w:trPr>
          <w:trHeight w:val="6480"/>
        </w:trPr>
        <w:tc>
          <w:tcPr>
            <w:tcW w:w="4395" w:type="dxa"/>
          </w:tcPr>
          <w:sdt>
            <w:sdtPr>
              <w:id w:val="-1704858377"/>
              <w:placeholder>
                <w:docPart w:val="93C17D19D1C8434B9DC99CB255EA4E60"/>
              </w:placeholder>
              <w:temporary/>
              <w:showingPlcHdr/>
              <w15:appearance w15:val="hidden"/>
            </w:sdtPr>
            <w:sdtEndPr/>
            <w:sdtContent>
              <w:p w14:paraId="69090518" w14:textId="77777777" w:rsidR="00563311" w:rsidRPr="000040C5" w:rsidRDefault="00563311" w:rsidP="00563311">
                <w:r w:rsidRPr="000040C5">
                  <w:t>Lorem ipsum dolor sit amet, consectetur adipiscing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w:t>
                </w:r>
              </w:p>
              <w:p w14:paraId="1A15473B" w14:textId="77777777" w:rsidR="0074607A" w:rsidRPr="000040C5" w:rsidRDefault="00563311" w:rsidP="00563311">
                <w:r w:rsidRPr="000040C5">
                  <w:t>Sed ut perspiciatis unde omnis iste natus error sit voluptatem accusantium doloremque architecto beatae vitae dicta sunt explicabo. Nemo enim ipsam voluptatem quia voluptas sit aspernatur aut odit aut fugit, sed quia consequuntur magni dolores eos qui ratione voluptatem sequi nesciunt.</w:t>
                </w:r>
              </w:p>
            </w:sdtContent>
          </w:sdt>
        </w:tc>
        <w:tc>
          <w:tcPr>
            <w:tcW w:w="5009" w:type="dxa"/>
            <w:tcMar>
              <w:left w:w="340" w:type="dxa"/>
            </w:tcMar>
          </w:tcPr>
          <w:p w14:paraId="3D5A7049" w14:textId="77777777" w:rsidR="0074607A" w:rsidRPr="000040C5" w:rsidRDefault="0074607A" w:rsidP="00B4286F">
            <w:pPr>
              <w:spacing w:after="0"/>
            </w:pPr>
            <w:r w:rsidRPr="000040C5">
              <w:rPr>
                <w:noProof/>
              </w:rPr>
              <mc:AlternateContent>
                <mc:Choice Requires="wps">
                  <w:drawing>
                    <wp:inline distT="0" distB="0" distL="0" distR="0" wp14:anchorId="3DE9E574" wp14:editId="51145CCB">
                      <wp:extent cx="2531497" cy="4114800"/>
                      <wp:effectExtent l="0" t="0" r="2540" b="0"/>
                      <wp:docPr id="8" name="Rectangle 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flipH="1">
                                <a:off x="0" y="0"/>
                                <a:ext cx="2531497" cy="4114800"/>
                              </a:xfrm>
                              <a:prstGeom prst="rect">
                                <a:avLst/>
                              </a:prstGeom>
                              <a:blipFill>
                                <a:blip r:embed="rId24"/>
                                <a:srcRect/>
                                <a:stretch>
                                  <a:fillRect l="-75579" t="-2" r="-126213" b="-1425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6A81B7BE" id="Rectangle 8" o:spid="_x0000_s1026" alt="&quot;&quot;" style="width:199.35pt;height:324pt;flip:x;visibility:visible;mso-wrap-style:square;mso-left-percent:-10001;mso-top-percent:-10001;mso-position-horizontal:absolute;mso-position-horizontal-relative:char;mso-position-vertical:absolute;mso-position-vertical-relative:line;mso-left-percent:-10001;mso-top-percent:-10001;v-text-anchor:middle"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" stroked="f" strokeweight="1pt">
                      <v:fill r:id="rId25" o:title="" recolor="t" rotate="t" type="frame"/>
                      <o:lock v:ext="edit" aspectratio="t"/>
                      <w10:anchorlock/>
                    </v:rect>
                  </w:pict>
                </mc:Fallback>
              </mc:AlternateContent>
            </w:r>
          </w:p>
        </w:tc>
      </w:tr>
    </w:tbl>
    <w:p w14:paraId="79D79F53" w14:textId="77777777" w:rsidR="007D5A3F" w:rsidRPr="000040C5" w:rsidRDefault="007D5A3F" w:rsidP="002868AC">
      <w:pPr>
        <w:rPr>
          <w:noProof/>
        </w:rPr>
      </w:pPr>
    </w:p>
    <w:sectPr w:rsidR="007D5A3F" w:rsidRPr="000040C5" w:rsidSect="00A06E32">
      <w:headerReference w:type="default" r:id="rId26"/>
      <w:footerReference w:type="default" r:id="rId27"/>
      <w:headerReference w:type="first" r:id="rId28"/>
      <w:pgSz w:w="12240" w:h="15840" w:code="1"/>
      <w:pgMar w:top="1418" w:right="1418" w:bottom="851" w:left="1418" w:header="709" w:footer="34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0B2B889" w14:textId="77777777" w:rsidR="007C7764" w:rsidRDefault="007C7764" w:rsidP="008606AB">
      <w:r>
        <w:separator/>
      </w:r>
    </w:p>
  </w:endnote>
  <w:endnote w:type="continuationSeparator" w:id="0">
    <w:p w14:paraId="5D45B057" w14:textId="77777777" w:rsidR="007C7764" w:rsidRDefault="007C7764" w:rsidP="008606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Dotum">
    <w:altName w:val="돋움"/>
    <w:panose1 w:val="020B0600000101010101"/>
    <w:charset w:val="81"/>
    <w:family w:val="swiss"/>
    <w:pitch w:val="variable"/>
    <w:sig w:usb0="B00002AF" w:usb1="69D77CFB" w:usb2="00000030" w:usb3="00000000" w:csb0="0008009F" w:csb1="00000000"/>
  </w:font>
  <w:font w:name="Batang">
    <w:altName w:val="바탕"/>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FFC4B1" w14:textId="79E34F46" w:rsidR="008D187A" w:rsidRPr="00E81B4B" w:rsidRDefault="007C7764" w:rsidP="00E81B4B">
    <w:pPr>
      <w:pStyle w:val="Footer"/>
    </w:pPr>
    <w:sdt>
      <w:sdtPr>
        <w:alias w:val="Title"/>
        <w:tag w:val=""/>
        <w:id w:val="-1461030722"/>
        <w:placeholder>
          <w:docPart w:val="B77AA17513674B05998EC10AC2BF783A"/>
        </w:placeholder>
        <w:dataBinding w:prefixMappings="xmlns:ns0='http://purl.org/dc/elements/1.1/' xmlns:ns1='http://schemas.openxmlformats.org/package/2006/metadata/core-properties' " w:xpath="/ns1:coreProperties[1]/ns0:title[1]" w:storeItemID="{6C3C8BC8-F283-45AE-878A-BAB7291924A1}"/>
        <w15:appearance w15:val="hidden"/>
        <w:text/>
      </w:sdtPr>
      <w:sdtEndPr/>
      <w:sdtContent>
        <w:r w:rsidR="00353E5E">
          <w:t xml:space="preserve">Deep Reinforcement learning Nanodegree </w:t>
        </w:r>
        <w:r w:rsidR="00720145">
          <w:t>by</w:t>
        </w:r>
        <w:r w:rsidR="00353E5E">
          <w:t xml:space="preserve"> Udacity</w:t>
        </w:r>
      </w:sdtContent>
    </w:sdt>
    <w:r w:rsidR="00E81B4B" w:rsidRPr="00E81B4B">
      <w:t xml:space="preserve"> </w:t>
    </w:r>
    <w:r w:rsidR="004E39FD">
      <w:tab/>
    </w:r>
    <w:r w:rsidR="004E39FD">
      <w:tab/>
    </w:r>
    <w:sdt>
      <w:sdtPr>
        <w:id w:val="1328789105"/>
        <w:docPartObj>
          <w:docPartGallery w:val="Page Numbers (Bottom of Page)"/>
          <w:docPartUnique/>
        </w:docPartObj>
      </w:sdtPr>
      <w:sdtEndPr/>
      <w:sdtContent>
        <w:r w:rsidR="00B9660E" w:rsidRPr="00AD010B">
          <w:rPr>
            <w:rStyle w:val="PageNumber"/>
            <w:noProof/>
            <w:highlight w:val="lightGray"/>
          </w:rPr>
          <mc:AlternateContent>
            <mc:Choice Requires="wps">
              <w:drawing>
                <wp:anchor distT="0" distB="0" distL="114300" distR="114300" simplePos="0" relativeHeight="251658240" behindDoc="1" locked="0" layoutInCell="1" allowOverlap="1" wp14:anchorId="53E8092C" wp14:editId="07B4C284">
                  <wp:simplePos x="0" y="0"/>
                  <wp:positionH relativeFrom="page">
                    <wp:align>center</wp:align>
                  </wp:positionH>
                  <wp:positionV relativeFrom="page">
                    <wp:align>bottom</wp:align>
                  </wp:positionV>
                  <wp:extent cx="7596000" cy="644400"/>
                  <wp:effectExtent l="0" t="0" r="2540" b="3810"/>
                  <wp:wrapNone/>
                  <wp:docPr id="7" name="Rectangle 7">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596000" cy="644400"/>
                          </a:xfrm>
                          <a:prstGeom prst="rect">
                            <a:avLst/>
                          </a:prstGeom>
                          <a:solidFill>
                            <a:srgbClr val="D3D3D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margin">
                    <wp14:pctHeight>0</wp14:pctHeight>
                  </wp14:sizeRelV>
                </wp:anchor>
              </w:drawing>
            </mc:Choice>
            <mc:Fallback>
              <w:pict>
                <v:rect w14:anchorId="44E2CDB0" id="Rectangle 7" o:spid="_x0000_s1026" alt="&quot;&quot;" style="position:absolute;margin-left:0;margin-top:0;width:598.1pt;height:50.75pt;z-index:-251658240;visibility:visible;mso-wrap-style:square;mso-width-percent:1000;mso-height-percent:0;mso-wrap-distance-left:9pt;mso-wrap-distance-top:0;mso-wrap-distance-right:9pt;mso-wrap-distance-bottom:0;mso-position-horizontal:center;mso-position-horizontal-relative:page;mso-position-vertical:bottom;mso-position-vertical-relative:page;mso-width-percent:100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" fillcolor="#d3d3d3" stroked="f" strokeweight="1pt">
                  <w10:wrap anchorx="page" anchory="page"/>
                </v:rect>
              </w:pict>
            </mc:Fallback>
          </mc:AlternateContent>
        </w:r>
        <w:r w:rsidR="00D359E1" w:rsidRPr="00AD010B">
          <w:rPr>
            <w:rStyle w:val="PageNumber"/>
            <w:highlight w:val="lightGray"/>
          </w:rPr>
          <w:fldChar w:fldCharType="begin"/>
        </w:r>
        <w:r w:rsidR="00D359E1" w:rsidRPr="00AD010B">
          <w:rPr>
            <w:rStyle w:val="PageNumber"/>
            <w:highlight w:val="lightGray"/>
          </w:rPr>
          <w:instrText xml:space="preserve"> PAGE   \* MERGEFORMAT </w:instrText>
        </w:r>
        <w:r w:rsidR="00D359E1" w:rsidRPr="00AD010B">
          <w:rPr>
            <w:rStyle w:val="PageNumber"/>
            <w:highlight w:val="lightGray"/>
          </w:rPr>
          <w:fldChar w:fldCharType="separate"/>
        </w:r>
        <w:r w:rsidR="00D359E1" w:rsidRPr="00AD010B">
          <w:rPr>
            <w:rStyle w:val="PageNumber"/>
            <w:highlight w:val="lightGray"/>
          </w:rPr>
          <w:t>1</w:t>
        </w:r>
        <w:r w:rsidR="00D359E1" w:rsidRPr="00AD010B">
          <w:rPr>
            <w:rStyle w:val="PageNumber"/>
            <w:highlight w:val="lightGray"/>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FA42C17" w14:textId="77777777" w:rsidR="007C7764" w:rsidRDefault="007C7764" w:rsidP="008606AB">
      <w:r>
        <w:separator/>
      </w:r>
    </w:p>
  </w:footnote>
  <w:footnote w:type="continuationSeparator" w:id="0">
    <w:p w14:paraId="226CEA0F" w14:textId="77777777" w:rsidR="007C7764" w:rsidRDefault="007C7764" w:rsidP="008606A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2B2576" w14:textId="77777777" w:rsidR="0030312F" w:rsidRDefault="0030312F">
    <w:pPr>
      <w:pStyle w:val="Header"/>
    </w:pPr>
    <w:r>
      <w:rPr>
        <w:noProof/>
      </w:rPr>
      <mc:AlternateContent>
        <mc:Choice Requires="wps">
          <w:drawing>
            <wp:anchor distT="0" distB="0" distL="114300" distR="114300" simplePos="0" relativeHeight="251658239" behindDoc="1" locked="0" layoutInCell="1" allowOverlap="1" wp14:anchorId="6274AA8F" wp14:editId="30C014BB">
              <wp:simplePos x="0" y="0"/>
              <wp:positionH relativeFrom="page">
                <wp:align>center</wp:align>
              </wp:positionH>
              <wp:positionV relativeFrom="page">
                <wp:align>center</wp:align>
              </wp:positionV>
              <wp:extent cx="7343775" cy="10325100"/>
              <wp:effectExtent l="114300" t="114300" r="133350" b="133350"/>
              <wp:wrapNone/>
              <wp:docPr id="15" name="Rectangle 15">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343775" cy="10325100"/>
                      </a:xfrm>
                      <a:prstGeom prst="rect">
                        <a:avLst/>
                      </a:prstGeom>
                      <a:noFill/>
                      <a:ln w="254000">
                        <a:solidFill>
                          <a:srgbClr val="D3D3D3"/>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page">
                <wp14:pctHeight>100000</wp14:pctHeight>
              </wp14:sizeRelV>
            </wp:anchor>
          </w:drawing>
        </mc:Choice>
        <mc:Fallback>
          <w:pict>
            <v:rect w14:anchorId="52E537C4" id="Rectangle 15" o:spid="_x0000_s1026" alt="&quot;&quot;" style="position:absolute;margin-left:0;margin-top:0;width:578.25pt;height:813pt;z-index:-251658241;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" filled="f" strokecolor="#d3d3d3" strokeweight="20pt">
              <w10:wrap anchorx="page" anchory="page"/>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1D34B1" w14:textId="77777777" w:rsidR="00FA2A95" w:rsidRDefault="00FA2A95">
    <w:pPr>
      <w:pStyle w:val="Header"/>
    </w:pPr>
    <w:r>
      <w:rPr>
        <w:noProof/>
      </w:rPr>
      <mc:AlternateContent>
        <mc:Choice Requires="wps">
          <w:drawing>
            <wp:anchor distT="0" distB="0" distL="114300" distR="114300" simplePos="0" relativeHeight="251661312" behindDoc="1" locked="0" layoutInCell="1" allowOverlap="1" wp14:anchorId="3C96FA26" wp14:editId="0707667D">
              <wp:simplePos x="0" y="0"/>
              <wp:positionH relativeFrom="page">
                <wp:align>center</wp:align>
              </wp:positionH>
              <wp:positionV relativeFrom="page">
                <wp:align>center</wp:align>
              </wp:positionV>
              <wp:extent cx="7308000" cy="10440000"/>
              <wp:effectExtent l="114300" t="114300" r="133350" b="133350"/>
              <wp:wrapNone/>
              <wp:docPr id="16" name="Rectangle 16">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308000" cy="10440000"/>
                      </a:xfrm>
                      <a:prstGeom prst="rect">
                        <a:avLst/>
                      </a:prstGeom>
                      <a:noFill/>
                      <a:ln w="254000">
                        <a:solidFill>
                          <a:srgbClr val="D3D3D3"/>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page">
                <wp14:pctHeight>100000</wp14:pctHeight>
              </wp14:sizeRelV>
            </wp:anchor>
          </w:drawing>
        </mc:Choice>
        <mc:Fallback>
          <w:pict>
            <v:rect w14:anchorId="06FF6E0A" id="Rectangle 16" o:spid="_x0000_s1026" alt="&quot;&quot;" style="position:absolute;margin-left:0;margin-top:0;width:575.45pt;height:822.05pt;z-index:-251655168;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" filled="f" strokecolor="#d3d3d3" strokeweight="20pt">
              <w10:wrap anchorx="page"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3"/>
    <w:multiLevelType w:val="singleLevel"/>
    <w:tmpl w:val="287C6F8E"/>
    <w:lvl w:ilvl="0">
      <w:start w:val="1"/>
      <w:numFmt w:val="bullet"/>
      <w:lvlText w:val=""/>
      <w:lvlJc w:val="left"/>
      <w:pPr>
        <w:tabs>
          <w:tab w:val="num" w:pos="643"/>
        </w:tabs>
        <w:ind w:left="643" w:hanging="360"/>
      </w:pPr>
      <w:rPr>
        <w:rFonts w:ascii="Symbol" w:hAnsi="Symbol" w:hint="default"/>
      </w:rPr>
    </w:lvl>
  </w:abstractNum>
  <w:abstractNum w:abstractNumId="1" w15:restartNumberingAfterBreak="0">
    <w:nsid w:val="FFFFFF89"/>
    <w:multiLevelType w:val="singleLevel"/>
    <w:tmpl w:val="AD02BC2E"/>
    <w:lvl w:ilvl="0">
      <w:start w:val="1"/>
      <w:numFmt w:val="bullet"/>
      <w:lvlText w:val=""/>
      <w:lvlJc w:val="left"/>
      <w:pPr>
        <w:tabs>
          <w:tab w:val="num" w:pos="360"/>
        </w:tabs>
        <w:ind w:left="360" w:hanging="360"/>
      </w:pPr>
      <w:rPr>
        <w:rFonts w:ascii="Symbol" w:hAnsi="Symbol" w:hint="default"/>
      </w:rPr>
    </w:lvl>
  </w:abstractNum>
  <w:abstractNum w:abstractNumId="2" w15:restartNumberingAfterBreak="0">
    <w:nsid w:val="1CAD545C"/>
    <w:multiLevelType w:val="hybridMultilevel"/>
    <w:tmpl w:val="4C4454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AFE19F5"/>
    <w:multiLevelType w:val="hybridMultilevel"/>
    <w:tmpl w:val="1F8A35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FCD1011"/>
    <w:multiLevelType w:val="hybridMultilevel"/>
    <w:tmpl w:val="16DEC4F6"/>
    <w:lvl w:ilvl="0" w:tplc="04090001">
      <w:start w:val="1"/>
      <w:numFmt w:val="bullet"/>
      <w:lvlText w:val=""/>
      <w:lvlJc w:val="left"/>
      <w:pPr>
        <w:ind w:left="720" w:hanging="360"/>
      </w:pPr>
      <w:rPr>
        <w:rFonts w:ascii="Symbol" w:hAnsi="Symbol" w:hint="default"/>
        <w:color w:val="4472C4"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1FE1162"/>
    <w:multiLevelType w:val="hybridMultilevel"/>
    <w:tmpl w:val="411E9FAA"/>
    <w:lvl w:ilvl="0" w:tplc="B15ED942">
      <w:start w:val="1"/>
      <w:numFmt w:val="bullet"/>
      <w:lvlText w:val=""/>
      <w:lvlJc w:val="left"/>
      <w:pPr>
        <w:ind w:left="720" w:hanging="360"/>
      </w:pPr>
      <w:rPr>
        <w:rFonts w:ascii="Symbol" w:hAnsi="Symbol" w:hint="default"/>
        <w:color w:val="4472C4"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9AF25E0"/>
    <w:multiLevelType w:val="hybridMultilevel"/>
    <w:tmpl w:val="7E888904"/>
    <w:lvl w:ilvl="0" w:tplc="04090001">
      <w:start w:val="1"/>
      <w:numFmt w:val="bullet"/>
      <w:lvlText w:val=""/>
      <w:lvlJc w:val="left"/>
      <w:pPr>
        <w:ind w:left="720" w:hanging="360"/>
      </w:pPr>
      <w:rPr>
        <w:rFonts w:ascii="Symbol" w:hAnsi="Symbol" w:hint="default"/>
        <w:color w:val="4472C4"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DED451A"/>
    <w:multiLevelType w:val="hybridMultilevel"/>
    <w:tmpl w:val="26CA6F1C"/>
    <w:lvl w:ilvl="0" w:tplc="F234400C">
      <w:start w:val="1"/>
      <w:numFmt w:val="bullet"/>
      <w:pStyle w:val="ListParagraph"/>
      <w:lvlText w:val=""/>
      <w:lvlJc w:val="left"/>
      <w:pPr>
        <w:ind w:left="720" w:hanging="360"/>
      </w:pPr>
      <w:rPr>
        <w:rFonts w:ascii="Symbol" w:hAnsi="Symbol" w:hint="default"/>
        <w:color w:val="4472C4"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0EB0726"/>
    <w:multiLevelType w:val="hybridMultilevel"/>
    <w:tmpl w:val="F4282682"/>
    <w:lvl w:ilvl="0" w:tplc="04190001">
      <w:start w:val="1"/>
      <w:numFmt w:val="bullet"/>
      <w:lvlText w:val=""/>
      <w:lvlJc w:val="left"/>
      <w:pPr>
        <w:ind w:left="720" w:hanging="360"/>
      </w:pPr>
      <w:rPr>
        <w:rFonts w:ascii="Symbol" w:hAnsi="Symbol" w:hint="default"/>
        <w:color w:val="4472C4"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88773FE"/>
    <w:multiLevelType w:val="hybridMultilevel"/>
    <w:tmpl w:val="4DE6F468"/>
    <w:lvl w:ilvl="0" w:tplc="75ACD076">
      <w:start w:val="1"/>
      <w:numFmt w:val="bullet"/>
      <w:lvlText w:val=""/>
      <w:lvlJc w:val="left"/>
      <w:pPr>
        <w:ind w:left="720" w:hanging="360"/>
      </w:pPr>
      <w:rPr>
        <w:rFonts w:ascii="Symbol" w:hAnsi="Symbol" w:hint="default"/>
        <w:color w:val="4472C4"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A145D7A"/>
    <w:multiLevelType w:val="multilevel"/>
    <w:tmpl w:val="7E5E73A2"/>
    <w:styleLink w:val="BullettedList"/>
    <w:lvl w:ilvl="0">
      <w:start w:val="1"/>
      <w:numFmt w:val="bullet"/>
      <w:pStyle w:val="ListBullet"/>
      <w:lvlText w:val=""/>
      <w:lvlJc w:val="left"/>
      <w:pPr>
        <w:tabs>
          <w:tab w:val="num" w:pos="360"/>
        </w:tabs>
        <w:ind w:left="357" w:hanging="357"/>
      </w:pPr>
      <w:rPr>
        <w:rFonts w:ascii="Symbol" w:hAnsi="Symbol" w:hint="default"/>
        <w:color w:val="4472C4" w:themeColor="accent1"/>
      </w:rPr>
    </w:lvl>
    <w:lvl w:ilvl="1">
      <w:start w:val="1"/>
      <w:numFmt w:val="bullet"/>
      <w:pStyle w:val="ListBullet2"/>
      <w:lvlText w:val="o"/>
      <w:lvlJc w:val="left"/>
      <w:pPr>
        <w:tabs>
          <w:tab w:val="num" w:pos="360"/>
        </w:tabs>
        <w:ind w:left="357" w:hanging="357"/>
      </w:pPr>
      <w:rPr>
        <w:rFonts w:ascii="Courier New" w:hAnsi="Courier New" w:hint="default"/>
      </w:rPr>
    </w:lvl>
    <w:lvl w:ilvl="2">
      <w:start w:val="1"/>
      <w:numFmt w:val="bullet"/>
      <w:lvlText w:val=""/>
      <w:lvlJc w:val="left"/>
      <w:pPr>
        <w:tabs>
          <w:tab w:val="num" w:pos="360"/>
        </w:tabs>
        <w:ind w:left="357" w:hanging="357"/>
      </w:pPr>
      <w:rPr>
        <w:rFonts w:ascii="Wingdings" w:hAnsi="Wingdings" w:hint="default"/>
      </w:rPr>
    </w:lvl>
    <w:lvl w:ilvl="3">
      <w:start w:val="1"/>
      <w:numFmt w:val="bullet"/>
      <w:lvlText w:val=""/>
      <w:lvlJc w:val="left"/>
      <w:pPr>
        <w:tabs>
          <w:tab w:val="num" w:pos="360"/>
        </w:tabs>
        <w:ind w:left="357" w:hanging="357"/>
      </w:pPr>
      <w:rPr>
        <w:rFonts w:ascii="Symbol" w:hAnsi="Symbol" w:hint="default"/>
      </w:rPr>
    </w:lvl>
    <w:lvl w:ilvl="4">
      <w:start w:val="1"/>
      <w:numFmt w:val="bullet"/>
      <w:lvlText w:val="o"/>
      <w:lvlJc w:val="left"/>
      <w:pPr>
        <w:tabs>
          <w:tab w:val="num" w:pos="360"/>
        </w:tabs>
        <w:ind w:left="357" w:hanging="357"/>
      </w:pPr>
      <w:rPr>
        <w:rFonts w:ascii="Courier New" w:hAnsi="Courier New" w:cs="Courier New" w:hint="default"/>
      </w:rPr>
    </w:lvl>
    <w:lvl w:ilvl="5">
      <w:start w:val="1"/>
      <w:numFmt w:val="bullet"/>
      <w:lvlText w:val=""/>
      <w:lvlJc w:val="left"/>
      <w:pPr>
        <w:tabs>
          <w:tab w:val="num" w:pos="360"/>
        </w:tabs>
        <w:ind w:left="357" w:hanging="357"/>
      </w:pPr>
      <w:rPr>
        <w:rFonts w:ascii="Wingdings" w:hAnsi="Wingdings" w:hint="default"/>
      </w:rPr>
    </w:lvl>
    <w:lvl w:ilvl="6">
      <w:start w:val="1"/>
      <w:numFmt w:val="bullet"/>
      <w:lvlText w:val=""/>
      <w:lvlJc w:val="left"/>
      <w:pPr>
        <w:tabs>
          <w:tab w:val="num" w:pos="360"/>
        </w:tabs>
        <w:ind w:left="357" w:hanging="357"/>
      </w:pPr>
      <w:rPr>
        <w:rFonts w:ascii="Symbol" w:hAnsi="Symbol" w:hint="default"/>
      </w:rPr>
    </w:lvl>
    <w:lvl w:ilvl="7">
      <w:start w:val="1"/>
      <w:numFmt w:val="bullet"/>
      <w:lvlText w:val="o"/>
      <w:lvlJc w:val="left"/>
      <w:pPr>
        <w:tabs>
          <w:tab w:val="num" w:pos="360"/>
        </w:tabs>
        <w:ind w:left="357" w:hanging="357"/>
      </w:pPr>
      <w:rPr>
        <w:rFonts w:ascii="Courier New" w:hAnsi="Courier New" w:cs="Courier New" w:hint="default"/>
      </w:rPr>
    </w:lvl>
    <w:lvl w:ilvl="8">
      <w:start w:val="1"/>
      <w:numFmt w:val="bullet"/>
      <w:lvlText w:val=""/>
      <w:lvlJc w:val="left"/>
      <w:pPr>
        <w:tabs>
          <w:tab w:val="num" w:pos="360"/>
        </w:tabs>
        <w:ind w:left="357" w:hanging="357"/>
      </w:pPr>
      <w:rPr>
        <w:rFonts w:ascii="Wingdings" w:hAnsi="Wingdings" w:hint="default"/>
      </w:rPr>
    </w:lvl>
  </w:abstractNum>
  <w:abstractNum w:abstractNumId="11" w15:restartNumberingAfterBreak="0">
    <w:nsid w:val="6EEB7DF2"/>
    <w:multiLevelType w:val="hybridMultilevel"/>
    <w:tmpl w:val="AF0A84D0"/>
    <w:lvl w:ilvl="0" w:tplc="9626D99A">
      <w:start w:val="1"/>
      <w:numFmt w:val="bullet"/>
      <w:lvlText w:val=""/>
      <w:lvlJc w:val="left"/>
      <w:pPr>
        <w:ind w:left="720" w:hanging="360"/>
      </w:pPr>
      <w:rPr>
        <w:rFonts w:ascii="Symbol" w:hAnsi="Symbol" w:hint="default"/>
        <w:color w:val="4472C4"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1"/>
  </w:num>
  <w:num w:numId="3">
    <w:abstractNumId w:val="7"/>
  </w:num>
  <w:num w:numId="4">
    <w:abstractNumId w:val="9"/>
  </w:num>
  <w:num w:numId="5">
    <w:abstractNumId w:val="5"/>
  </w:num>
  <w:num w:numId="6">
    <w:abstractNumId w:val="6"/>
  </w:num>
  <w:num w:numId="7">
    <w:abstractNumId w:val="4"/>
  </w:num>
  <w:num w:numId="8">
    <w:abstractNumId w:val="8"/>
  </w:num>
  <w:num w:numId="9">
    <w:abstractNumId w:val="1"/>
  </w:num>
  <w:num w:numId="10">
    <w:abstractNumId w:val="10"/>
  </w:num>
  <w:num w:numId="11">
    <w:abstractNumId w:val="0"/>
  </w:num>
  <w:num w:numId="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removePersonalInformation/>
  <w:removeDateAndTime/>
  <w:proofState w:spelling="clean" w:grammar="clean"/>
  <w:attachedTemplate r:id="rId1"/>
  <w:stylePaneSortMethod w:val="00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3E5E"/>
    <w:rsid w:val="000040C5"/>
    <w:rsid w:val="00012FB9"/>
    <w:rsid w:val="0001687A"/>
    <w:rsid w:val="0002791A"/>
    <w:rsid w:val="0003687F"/>
    <w:rsid w:val="000630AD"/>
    <w:rsid w:val="00070BB6"/>
    <w:rsid w:val="0009280B"/>
    <w:rsid w:val="000A0B23"/>
    <w:rsid w:val="000B75B5"/>
    <w:rsid w:val="000E736F"/>
    <w:rsid w:val="001262EB"/>
    <w:rsid w:val="001307F2"/>
    <w:rsid w:val="00154C88"/>
    <w:rsid w:val="00157987"/>
    <w:rsid w:val="001D6BBE"/>
    <w:rsid w:val="001F074B"/>
    <w:rsid w:val="00224640"/>
    <w:rsid w:val="00233809"/>
    <w:rsid w:val="00240FC4"/>
    <w:rsid w:val="002521CA"/>
    <w:rsid w:val="002719A1"/>
    <w:rsid w:val="002868AC"/>
    <w:rsid w:val="002B4113"/>
    <w:rsid w:val="002D101C"/>
    <w:rsid w:val="002E626B"/>
    <w:rsid w:val="003022AB"/>
    <w:rsid w:val="0030312F"/>
    <w:rsid w:val="00320349"/>
    <w:rsid w:val="00327E38"/>
    <w:rsid w:val="003515DC"/>
    <w:rsid w:val="00353E5E"/>
    <w:rsid w:val="003B24C9"/>
    <w:rsid w:val="003C275F"/>
    <w:rsid w:val="003D656E"/>
    <w:rsid w:val="004655EE"/>
    <w:rsid w:val="0046798E"/>
    <w:rsid w:val="004959C9"/>
    <w:rsid w:val="004A20D6"/>
    <w:rsid w:val="004A38EC"/>
    <w:rsid w:val="004C69A0"/>
    <w:rsid w:val="004D14EE"/>
    <w:rsid w:val="004D6E68"/>
    <w:rsid w:val="004E39FD"/>
    <w:rsid w:val="004F260A"/>
    <w:rsid w:val="0052261B"/>
    <w:rsid w:val="00524BAE"/>
    <w:rsid w:val="005361D9"/>
    <w:rsid w:val="00536262"/>
    <w:rsid w:val="00551C5F"/>
    <w:rsid w:val="00562328"/>
    <w:rsid w:val="00563311"/>
    <w:rsid w:val="0058022C"/>
    <w:rsid w:val="005979D4"/>
    <w:rsid w:val="005B2E47"/>
    <w:rsid w:val="005B34DF"/>
    <w:rsid w:val="005B5B60"/>
    <w:rsid w:val="005D7EFC"/>
    <w:rsid w:val="00615616"/>
    <w:rsid w:val="0062499F"/>
    <w:rsid w:val="006300AC"/>
    <w:rsid w:val="00654740"/>
    <w:rsid w:val="00671403"/>
    <w:rsid w:val="006857A0"/>
    <w:rsid w:val="00692F0D"/>
    <w:rsid w:val="006C08BD"/>
    <w:rsid w:val="006C67DE"/>
    <w:rsid w:val="006D7C5A"/>
    <w:rsid w:val="006E1E2D"/>
    <w:rsid w:val="006F544B"/>
    <w:rsid w:val="00720145"/>
    <w:rsid w:val="00720DC0"/>
    <w:rsid w:val="00735AAF"/>
    <w:rsid w:val="00740248"/>
    <w:rsid w:val="0074607A"/>
    <w:rsid w:val="00755CFE"/>
    <w:rsid w:val="00773E76"/>
    <w:rsid w:val="007B04B0"/>
    <w:rsid w:val="007B1DDD"/>
    <w:rsid w:val="007B77E9"/>
    <w:rsid w:val="007C7764"/>
    <w:rsid w:val="007D5A3F"/>
    <w:rsid w:val="0080749A"/>
    <w:rsid w:val="0081341B"/>
    <w:rsid w:val="00821863"/>
    <w:rsid w:val="0084209B"/>
    <w:rsid w:val="008606AB"/>
    <w:rsid w:val="008A0D41"/>
    <w:rsid w:val="008A5944"/>
    <w:rsid w:val="008B16DC"/>
    <w:rsid w:val="008B59DE"/>
    <w:rsid w:val="008D187A"/>
    <w:rsid w:val="008D25F7"/>
    <w:rsid w:val="008F1B7F"/>
    <w:rsid w:val="008F4289"/>
    <w:rsid w:val="009204EF"/>
    <w:rsid w:val="00943598"/>
    <w:rsid w:val="00950B0F"/>
    <w:rsid w:val="0098733A"/>
    <w:rsid w:val="009A5E7C"/>
    <w:rsid w:val="009C04D6"/>
    <w:rsid w:val="009F6597"/>
    <w:rsid w:val="00A0565A"/>
    <w:rsid w:val="00A0684D"/>
    <w:rsid w:val="00A06E32"/>
    <w:rsid w:val="00A242E9"/>
    <w:rsid w:val="00A30ADF"/>
    <w:rsid w:val="00A32524"/>
    <w:rsid w:val="00A44CD0"/>
    <w:rsid w:val="00A777EF"/>
    <w:rsid w:val="00A803AD"/>
    <w:rsid w:val="00A90CA0"/>
    <w:rsid w:val="00A91398"/>
    <w:rsid w:val="00AA2FD3"/>
    <w:rsid w:val="00AB45CE"/>
    <w:rsid w:val="00AB5931"/>
    <w:rsid w:val="00AB60FA"/>
    <w:rsid w:val="00AD010B"/>
    <w:rsid w:val="00B26DBD"/>
    <w:rsid w:val="00B30030"/>
    <w:rsid w:val="00B4286F"/>
    <w:rsid w:val="00B5279B"/>
    <w:rsid w:val="00B71E3C"/>
    <w:rsid w:val="00B726D8"/>
    <w:rsid w:val="00B809BF"/>
    <w:rsid w:val="00B81AAE"/>
    <w:rsid w:val="00B85EC9"/>
    <w:rsid w:val="00B9660E"/>
    <w:rsid w:val="00BA15AE"/>
    <w:rsid w:val="00BA1848"/>
    <w:rsid w:val="00BB56A5"/>
    <w:rsid w:val="00BB76A1"/>
    <w:rsid w:val="00C019FA"/>
    <w:rsid w:val="00C1258A"/>
    <w:rsid w:val="00C13772"/>
    <w:rsid w:val="00C16233"/>
    <w:rsid w:val="00C31B26"/>
    <w:rsid w:val="00C5543E"/>
    <w:rsid w:val="00C6208F"/>
    <w:rsid w:val="00C62D2D"/>
    <w:rsid w:val="00C836ED"/>
    <w:rsid w:val="00C96E5D"/>
    <w:rsid w:val="00CC0EDB"/>
    <w:rsid w:val="00CD01D6"/>
    <w:rsid w:val="00CD476D"/>
    <w:rsid w:val="00CD59A2"/>
    <w:rsid w:val="00D05B00"/>
    <w:rsid w:val="00D27F37"/>
    <w:rsid w:val="00D359E1"/>
    <w:rsid w:val="00D54778"/>
    <w:rsid w:val="00D55AB2"/>
    <w:rsid w:val="00D606B5"/>
    <w:rsid w:val="00D6410D"/>
    <w:rsid w:val="00D8227D"/>
    <w:rsid w:val="00D908A9"/>
    <w:rsid w:val="00DE2209"/>
    <w:rsid w:val="00DE35CF"/>
    <w:rsid w:val="00DE7EE2"/>
    <w:rsid w:val="00DF799F"/>
    <w:rsid w:val="00E20E57"/>
    <w:rsid w:val="00E25ADD"/>
    <w:rsid w:val="00E423EA"/>
    <w:rsid w:val="00E64CA1"/>
    <w:rsid w:val="00E702D2"/>
    <w:rsid w:val="00E81B4B"/>
    <w:rsid w:val="00EB1E51"/>
    <w:rsid w:val="00EB6826"/>
    <w:rsid w:val="00EC2BB1"/>
    <w:rsid w:val="00EC7EB3"/>
    <w:rsid w:val="00ED7F81"/>
    <w:rsid w:val="00F005BB"/>
    <w:rsid w:val="00F01A5A"/>
    <w:rsid w:val="00F026F3"/>
    <w:rsid w:val="00F03E09"/>
    <w:rsid w:val="00F04116"/>
    <w:rsid w:val="00F04A09"/>
    <w:rsid w:val="00F04CC8"/>
    <w:rsid w:val="00F105A1"/>
    <w:rsid w:val="00F164FA"/>
    <w:rsid w:val="00F36487"/>
    <w:rsid w:val="00F45333"/>
    <w:rsid w:val="00F5410A"/>
    <w:rsid w:val="00FA2A95"/>
    <w:rsid w:val="00FB4BB0"/>
    <w:rsid w:val="00FC12E7"/>
    <w:rsid w:val="00FC2D79"/>
    <w:rsid w:val="00FD48D3"/>
  </w:rsids>
  <m:mathPr>
    <m:mathFont m:val="Cambria Math"/>
    <m:brkBin m:val="before"/>
    <m:brkBinSub m:val="--"/>
    <m:smallFrac m:val="0"/>
    <m:dispDef/>
    <m:lMargin m:val="0"/>
    <m:rMargin m:val="0"/>
    <m:defJc m:val="centerGroup"/>
    <m:wrapIndent m:val="1440"/>
    <m:intLim m:val="subSup"/>
    <m:naryLim m:val="undOvr"/>
  </m:mathPr>
  <w:themeFontLang w:val="ru-RU"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4FB386"/>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color w:val="808080" w:themeColor="background1" w:themeShade="80"/>
        <w:sz w:val="26"/>
        <w:szCs w:val="26"/>
        <w:lang w:val="en-US" w:eastAsia="en-US" w:bidi="ar-SA"/>
      </w:rPr>
    </w:rPrDefault>
    <w:pPrDefault>
      <w:pPr>
        <w:spacing w:after="1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semiHidden="1" w:uiPriority="29"/>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979D4"/>
  </w:style>
  <w:style w:type="paragraph" w:styleId="Heading1">
    <w:name w:val="heading 1"/>
    <w:basedOn w:val="Normal"/>
    <w:next w:val="Normal"/>
    <w:link w:val="Heading1Char"/>
    <w:uiPriority w:val="9"/>
    <w:qFormat/>
    <w:rsid w:val="00B30030"/>
    <w:pPr>
      <w:keepNext/>
      <w:spacing w:before="600" w:after="300"/>
      <w:outlineLvl w:val="0"/>
    </w:pPr>
    <w:rPr>
      <w:rFonts w:asciiTheme="majorHAnsi" w:hAnsiTheme="majorHAnsi"/>
      <w:b/>
      <w:bCs/>
      <w:sz w:val="72"/>
      <w:szCs w:val="18"/>
    </w:rPr>
  </w:style>
  <w:style w:type="paragraph" w:styleId="Heading2">
    <w:name w:val="heading 2"/>
    <w:basedOn w:val="Normal"/>
    <w:next w:val="Normal"/>
    <w:link w:val="Heading2Char"/>
    <w:uiPriority w:val="9"/>
    <w:unhideWhenUsed/>
    <w:qFormat/>
    <w:rsid w:val="00B30030"/>
    <w:pPr>
      <w:keepNext/>
      <w:spacing w:before="240" w:after="120"/>
      <w:outlineLvl w:val="1"/>
    </w:pPr>
    <w:rPr>
      <w:rFonts w:asciiTheme="majorHAnsi" w:hAnsiTheme="majorHAnsi"/>
      <w:bCs/>
      <w:color w:val="4472C4" w:themeColor="accent1"/>
      <w:sz w:val="36"/>
      <w:szCs w:val="56"/>
    </w:rPr>
  </w:style>
  <w:style w:type="paragraph" w:styleId="Heading3">
    <w:name w:val="heading 3"/>
    <w:basedOn w:val="Normal"/>
    <w:next w:val="Normal"/>
    <w:link w:val="Heading3Char"/>
    <w:uiPriority w:val="9"/>
    <w:semiHidden/>
    <w:rsid w:val="00D359E1"/>
    <w:pPr>
      <w:spacing w:before="480" w:after="120"/>
      <w:outlineLvl w:val="2"/>
    </w:pPr>
    <w:rPr>
      <w:color w:val="4472C4" w:themeColor="accent1"/>
      <w:sz w:val="36"/>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24640"/>
    <w:pPr>
      <w:spacing w:before="1320" w:after="600" w:line="204" w:lineRule="auto"/>
      <w:contextualSpacing/>
    </w:pPr>
    <w:rPr>
      <w:rFonts w:asciiTheme="majorHAnsi" w:eastAsiaTheme="majorEastAsia" w:hAnsiTheme="majorHAnsi" w:cstheme="majorBidi"/>
      <w:b/>
      <w:bCs/>
      <w:spacing w:val="-10"/>
      <w:kern w:val="28"/>
      <w:sz w:val="160"/>
      <w:szCs w:val="72"/>
    </w:rPr>
  </w:style>
  <w:style w:type="character" w:customStyle="1" w:styleId="TitleChar">
    <w:name w:val="Title Char"/>
    <w:basedOn w:val="DefaultParagraphFont"/>
    <w:link w:val="Title"/>
    <w:uiPriority w:val="10"/>
    <w:rsid w:val="00224640"/>
    <w:rPr>
      <w:rFonts w:asciiTheme="majorHAnsi" w:eastAsiaTheme="majorEastAsia" w:hAnsiTheme="majorHAnsi" w:cstheme="majorBidi"/>
      <w:b/>
      <w:bCs/>
      <w:spacing w:val="-10"/>
      <w:kern w:val="28"/>
      <w:sz w:val="160"/>
      <w:szCs w:val="72"/>
    </w:rPr>
  </w:style>
  <w:style w:type="paragraph" w:styleId="Subtitle">
    <w:name w:val="Subtitle"/>
    <w:basedOn w:val="Normal"/>
    <w:next w:val="Normal"/>
    <w:link w:val="SubtitleChar"/>
    <w:uiPriority w:val="11"/>
    <w:qFormat/>
    <w:rsid w:val="0030312F"/>
    <w:pPr>
      <w:numPr>
        <w:ilvl w:val="1"/>
      </w:numPr>
    </w:pPr>
    <w:rPr>
      <w:rFonts w:eastAsiaTheme="minorEastAsia"/>
      <w:b/>
      <w:bCs/>
      <w:color w:val="4472C4" w:themeColor="accent1"/>
      <w:spacing w:val="15"/>
      <w:sz w:val="48"/>
      <w:szCs w:val="28"/>
    </w:rPr>
  </w:style>
  <w:style w:type="character" w:customStyle="1" w:styleId="SubtitleChar">
    <w:name w:val="Subtitle Char"/>
    <w:basedOn w:val="DefaultParagraphFont"/>
    <w:link w:val="Subtitle"/>
    <w:uiPriority w:val="11"/>
    <w:rsid w:val="0030312F"/>
    <w:rPr>
      <w:rFonts w:eastAsiaTheme="minorEastAsia"/>
      <w:b/>
      <w:bCs/>
      <w:color w:val="4472C4" w:themeColor="accent1"/>
      <w:spacing w:val="15"/>
      <w:sz w:val="48"/>
      <w:szCs w:val="28"/>
    </w:rPr>
  </w:style>
  <w:style w:type="character" w:customStyle="1" w:styleId="Heading1Char">
    <w:name w:val="Heading 1 Char"/>
    <w:basedOn w:val="DefaultParagraphFont"/>
    <w:link w:val="Heading1"/>
    <w:uiPriority w:val="9"/>
    <w:rsid w:val="00B30030"/>
    <w:rPr>
      <w:rFonts w:asciiTheme="majorHAnsi" w:hAnsiTheme="majorHAnsi"/>
      <w:b/>
      <w:bCs/>
      <w:sz w:val="72"/>
      <w:szCs w:val="18"/>
    </w:rPr>
  </w:style>
  <w:style w:type="paragraph" w:styleId="Header">
    <w:name w:val="header"/>
    <w:basedOn w:val="Normal"/>
    <w:link w:val="HeaderChar"/>
    <w:uiPriority w:val="99"/>
    <w:semiHidden/>
    <w:rsid w:val="00EB6826"/>
    <w:pPr>
      <w:tabs>
        <w:tab w:val="center" w:pos="4844"/>
        <w:tab w:val="right" w:pos="9689"/>
      </w:tabs>
      <w:spacing w:after="0"/>
    </w:pPr>
  </w:style>
  <w:style w:type="character" w:customStyle="1" w:styleId="HeaderChar">
    <w:name w:val="Header Char"/>
    <w:basedOn w:val="DefaultParagraphFont"/>
    <w:link w:val="Header"/>
    <w:uiPriority w:val="99"/>
    <w:semiHidden/>
    <w:rsid w:val="00F03E09"/>
  </w:style>
  <w:style w:type="paragraph" w:styleId="Footer">
    <w:name w:val="footer"/>
    <w:basedOn w:val="Normal"/>
    <w:link w:val="FooterChar"/>
    <w:uiPriority w:val="99"/>
    <w:unhideWhenUsed/>
    <w:rsid w:val="004E39FD"/>
    <w:pPr>
      <w:tabs>
        <w:tab w:val="center" w:pos="4844"/>
        <w:tab w:val="right" w:pos="8640"/>
        <w:tab w:val="right" w:pos="9689"/>
      </w:tabs>
      <w:spacing w:after="0"/>
    </w:pPr>
    <w:rPr>
      <w:rFonts w:asciiTheme="majorHAnsi" w:hAnsiTheme="majorHAnsi"/>
      <w:sz w:val="24"/>
    </w:rPr>
  </w:style>
  <w:style w:type="character" w:customStyle="1" w:styleId="FooterChar">
    <w:name w:val="Footer Char"/>
    <w:basedOn w:val="DefaultParagraphFont"/>
    <w:link w:val="Footer"/>
    <w:uiPriority w:val="99"/>
    <w:rsid w:val="004E39FD"/>
    <w:rPr>
      <w:rFonts w:asciiTheme="majorHAnsi" w:hAnsiTheme="majorHAnsi"/>
      <w:sz w:val="24"/>
    </w:rPr>
  </w:style>
  <w:style w:type="character" w:customStyle="1" w:styleId="Heading2Char">
    <w:name w:val="Heading 2 Char"/>
    <w:basedOn w:val="DefaultParagraphFont"/>
    <w:link w:val="Heading2"/>
    <w:uiPriority w:val="9"/>
    <w:rsid w:val="00B30030"/>
    <w:rPr>
      <w:rFonts w:asciiTheme="majorHAnsi" w:hAnsiTheme="majorHAnsi"/>
      <w:bCs/>
      <w:color w:val="4472C4" w:themeColor="accent1"/>
      <w:sz w:val="36"/>
      <w:szCs w:val="56"/>
    </w:rPr>
  </w:style>
  <w:style w:type="table" w:styleId="TableGrid">
    <w:name w:val="Table Grid"/>
    <w:basedOn w:val="TableNormal"/>
    <w:uiPriority w:val="39"/>
    <w:rsid w:val="0002791A"/>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semiHidden/>
    <w:rsid w:val="00F03E09"/>
    <w:rPr>
      <w:color w:val="4472C4" w:themeColor="accent1"/>
      <w:sz w:val="36"/>
      <w:szCs w:val="32"/>
    </w:rPr>
  </w:style>
  <w:style w:type="paragraph" w:styleId="ListParagraph">
    <w:name w:val="List Paragraph"/>
    <w:basedOn w:val="Normal"/>
    <w:uiPriority w:val="34"/>
    <w:semiHidden/>
    <w:rsid w:val="00CD01D6"/>
    <w:pPr>
      <w:numPr>
        <w:numId w:val="3"/>
      </w:numPr>
      <w:ind w:left="244" w:hanging="357"/>
    </w:pPr>
  </w:style>
  <w:style w:type="character" w:styleId="PlaceholderText">
    <w:name w:val="Placeholder Text"/>
    <w:basedOn w:val="DefaultParagraphFont"/>
    <w:uiPriority w:val="99"/>
    <w:semiHidden/>
    <w:rsid w:val="006C08BD"/>
    <w:rPr>
      <w:color w:val="808080"/>
    </w:rPr>
  </w:style>
  <w:style w:type="character" w:styleId="Emphasis">
    <w:name w:val="Emphasis"/>
    <w:basedOn w:val="DefaultParagraphFont"/>
    <w:uiPriority w:val="20"/>
    <w:qFormat/>
    <w:rsid w:val="00EC7EB3"/>
    <w:rPr>
      <w:i w:val="0"/>
      <w:iCs/>
      <w:color w:val="4472C4" w:themeColor="accent1"/>
    </w:rPr>
  </w:style>
  <w:style w:type="paragraph" w:styleId="ListBullet">
    <w:name w:val="List Bullet"/>
    <w:basedOn w:val="Normal"/>
    <w:uiPriority w:val="99"/>
    <w:qFormat/>
    <w:rsid w:val="0098733A"/>
    <w:pPr>
      <w:numPr>
        <w:numId w:val="10"/>
      </w:numPr>
      <w:tabs>
        <w:tab w:val="clear" w:pos="360"/>
      </w:tabs>
      <w:spacing w:after="0"/>
      <w:contextualSpacing/>
    </w:pPr>
  </w:style>
  <w:style w:type="numbering" w:customStyle="1" w:styleId="BullettedList">
    <w:name w:val="BullettedList"/>
    <w:uiPriority w:val="99"/>
    <w:rsid w:val="0098733A"/>
    <w:pPr>
      <w:numPr>
        <w:numId w:val="10"/>
      </w:numPr>
    </w:pPr>
  </w:style>
  <w:style w:type="paragraph" w:styleId="Caption">
    <w:name w:val="caption"/>
    <w:basedOn w:val="Normal"/>
    <w:next w:val="Normal"/>
    <w:uiPriority w:val="35"/>
    <w:qFormat/>
    <w:rsid w:val="008F4289"/>
    <w:pPr>
      <w:spacing w:before="480" w:after="120"/>
    </w:pPr>
    <w:rPr>
      <w:iCs/>
      <w:color w:val="4472C4" w:themeColor="accent1"/>
      <w:sz w:val="36"/>
      <w:szCs w:val="18"/>
    </w:rPr>
  </w:style>
  <w:style w:type="paragraph" w:styleId="ListBullet2">
    <w:name w:val="List Bullet 2"/>
    <w:basedOn w:val="Normal"/>
    <w:uiPriority w:val="99"/>
    <w:semiHidden/>
    <w:unhideWhenUsed/>
    <w:rsid w:val="0098733A"/>
    <w:pPr>
      <w:numPr>
        <w:ilvl w:val="1"/>
        <w:numId w:val="10"/>
      </w:numPr>
      <w:contextualSpacing/>
    </w:pPr>
  </w:style>
  <w:style w:type="character" w:styleId="PageNumber">
    <w:name w:val="page number"/>
    <w:basedOn w:val="DefaultParagraphFont"/>
    <w:uiPriority w:val="99"/>
    <w:rsid w:val="00AD010B"/>
    <w:rPr>
      <w:color w:val="4472C4" w:themeColor="accent1"/>
    </w:rPr>
  </w:style>
  <w:style w:type="paragraph" w:customStyle="1" w:styleId="CoverHead1">
    <w:name w:val="Cover Head 1"/>
    <w:basedOn w:val="Normal"/>
    <w:link w:val="CoverHead1Char"/>
    <w:uiPriority w:val="10"/>
    <w:qFormat/>
    <w:rsid w:val="00224640"/>
    <w:pPr>
      <w:spacing w:before="480" w:after="60"/>
    </w:pPr>
    <w:rPr>
      <w:color w:val="A6A6A6" w:themeColor="background1" w:themeShade="A6"/>
      <w:sz w:val="36"/>
    </w:rPr>
  </w:style>
  <w:style w:type="paragraph" w:customStyle="1" w:styleId="CoverHead2">
    <w:name w:val="Cover Head 2"/>
    <w:basedOn w:val="Normal"/>
    <w:next w:val="Normal"/>
    <w:link w:val="CoverHead2Char"/>
    <w:uiPriority w:val="10"/>
    <w:qFormat/>
    <w:rsid w:val="00224640"/>
    <w:rPr>
      <w:color w:val="4472C4" w:themeColor="accent1"/>
      <w:sz w:val="44"/>
      <w:szCs w:val="44"/>
    </w:rPr>
  </w:style>
  <w:style w:type="character" w:customStyle="1" w:styleId="CoverHead1Char">
    <w:name w:val="Cover Head 1 Char"/>
    <w:basedOn w:val="Heading1Char"/>
    <w:link w:val="CoverHead1"/>
    <w:uiPriority w:val="10"/>
    <w:rsid w:val="005979D4"/>
    <w:rPr>
      <w:rFonts w:asciiTheme="majorHAnsi" w:hAnsiTheme="majorHAnsi"/>
      <w:b w:val="0"/>
      <w:bCs w:val="0"/>
      <w:color w:val="A6A6A6" w:themeColor="background1" w:themeShade="A6"/>
      <w:sz w:val="36"/>
      <w:szCs w:val="18"/>
    </w:rPr>
  </w:style>
  <w:style w:type="character" w:customStyle="1" w:styleId="CoverHead2Char">
    <w:name w:val="Cover Head 2 Char"/>
    <w:basedOn w:val="DefaultParagraphFont"/>
    <w:link w:val="CoverHead2"/>
    <w:uiPriority w:val="10"/>
    <w:rsid w:val="005979D4"/>
    <w:rPr>
      <w:color w:val="4472C4" w:themeColor="accent1"/>
      <w:sz w:val="44"/>
      <w:szCs w:val="4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image" Target="media/image10.jpe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4.jpe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3.jpg"/><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20.jpeg"/><Relationship Id="rId28" Type="http://schemas.openxmlformats.org/officeDocument/2006/relationships/header" Target="header2.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2.jpeg"/><Relationship Id="rId27" Type="http://schemas.openxmlformats.org/officeDocument/2006/relationships/footer" Target="footer1.xml"/><Relationship Id="rId30" Type="http://schemas.openxmlformats.org/officeDocument/2006/relationships/glossaryDocument" Target="glossary/document.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ahul\AppData\Roaming\Microsoft\Templates\Classic%20students%20report.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185ECCCF43524628835F1282E4F9620F"/>
        <w:category>
          <w:name w:val="General"/>
          <w:gallery w:val="placeholder"/>
        </w:category>
        <w:types>
          <w:type w:val="bbPlcHdr"/>
        </w:types>
        <w:behaviors>
          <w:behavior w:val="content"/>
        </w:behaviors>
        <w:guid w:val="{8F7D467C-C655-4F2E-AB51-472E1F6062E8}"/>
      </w:docPartPr>
      <w:docPartBody>
        <w:p w:rsidR="00992156" w:rsidRDefault="008A4A1A">
          <w:pPr>
            <w:pStyle w:val="185ECCCF43524628835F1282E4F9620F"/>
          </w:pPr>
          <w:r w:rsidRPr="000040C5">
            <w:t>Student:</w:t>
          </w:r>
        </w:p>
      </w:docPartBody>
    </w:docPart>
    <w:docPart>
      <w:docPartPr>
        <w:name w:val="B96903BEACA24433BD795F4FCE3D9739"/>
        <w:category>
          <w:name w:val="General"/>
          <w:gallery w:val="placeholder"/>
        </w:category>
        <w:types>
          <w:type w:val="bbPlcHdr"/>
        </w:types>
        <w:behaviors>
          <w:behavior w:val="content"/>
        </w:behaviors>
        <w:guid w:val="{E912C291-662E-4987-B3BA-F06AB896E777}"/>
      </w:docPartPr>
      <w:docPartBody>
        <w:p w:rsidR="00992156" w:rsidRDefault="008A4A1A">
          <w:pPr>
            <w:pStyle w:val="B96903BEACA24433BD795F4FCE3D9739"/>
          </w:pPr>
          <w:r w:rsidRPr="000040C5">
            <w:t>Course:</w:t>
          </w:r>
        </w:p>
      </w:docPartBody>
    </w:docPart>
    <w:docPart>
      <w:docPartPr>
        <w:name w:val="E60AB72465984E40B24C72C7E125ABC0"/>
        <w:category>
          <w:name w:val="General"/>
          <w:gallery w:val="placeholder"/>
        </w:category>
        <w:types>
          <w:type w:val="bbPlcHdr"/>
        </w:types>
        <w:behaviors>
          <w:behavior w:val="content"/>
        </w:behaviors>
        <w:guid w:val="{730BC433-1EEC-485B-B85D-9ADB8F94A3EE}"/>
      </w:docPartPr>
      <w:docPartBody>
        <w:p w:rsidR="00992156" w:rsidRDefault="008A4A1A">
          <w:pPr>
            <w:pStyle w:val="E60AB72465984E40B24C72C7E125ABC0"/>
          </w:pPr>
          <w:r w:rsidRPr="000040C5">
            <w:t>Course title</w:t>
          </w:r>
        </w:p>
      </w:docPartBody>
    </w:docPart>
    <w:docPart>
      <w:docPartPr>
        <w:name w:val="8E6A77EC868144328643944275CFE5E0"/>
        <w:category>
          <w:name w:val="General"/>
          <w:gallery w:val="placeholder"/>
        </w:category>
        <w:types>
          <w:type w:val="bbPlcHdr"/>
        </w:types>
        <w:behaviors>
          <w:behavior w:val="content"/>
        </w:behaviors>
        <w:guid w:val="{7436CF94-CCBF-4574-8A32-C5B752FD4A4F}"/>
      </w:docPartPr>
      <w:docPartBody>
        <w:p w:rsidR="00992156" w:rsidRDefault="008A4A1A">
          <w:pPr>
            <w:pStyle w:val="8E6A77EC868144328643944275CFE5E0"/>
          </w:pPr>
          <w:r w:rsidRPr="000040C5">
            <w:t>Subtitle ut labore et dolore magna</w:t>
          </w:r>
        </w:p>
      </w:docPartBody>
    </w:docPart>
    <w:docPart>
      <w:docPartPr>
        <w:name w:val="1E0CBE9335DB4BD2BD4F0BCE55577458"/>
        <w:category>
          <w:name w:val="General"/>
          <w:gallery w:val="placeholder"/>
        </w:category>
        <w:types>
          <w:type w:val="bbPlcHdr"/>
        </w:types>
        <w:behaviors>
          <w:behavior w:val="content"/>
        </w:behaviors>
        <w:guid w:val="{23752994-2857-44B0-910C-25EEEFBFA105}"/>
      </w:docPartPr>
      <w:docPartBody>
        <w:p w:rsidR="009B47FD" w:rsidRPr="000040C5" w:rsidRDefault="008A4A1A" w:rsidP="00654740">
          <w:pPr>
            <w:pStyle w:val="ListBullet"/>
          </w:pPr>
          <w:r w:rsidRPr="000040C5">
            <w:t>Lorem ipsum dolor sit amet, consectetur adipiscing elit</w:t>
          </w:r>
        </w:p>
        <w:p w:rsidR="009B47FD" w:rsidRPr="000040C5" w:rsidRDefault="008A4A1A" w:rsidP="00654740">
          <w:pPr>
            <w:pStyle w:val="ListBullet"/>
          </w:pPr>
          <w:r w:rsidRPr="000040C5">
            <w:t xml:space="preserve">Sed do eiusmod tempor incididunt ut labore et dolore magna aliqua. Ut enim ad minim veniam, quis nostrud exercitation ullamco laboris nisi ut aliquip ex ea commodo consequat. </w:t>
          </w:r>
        </w:p>
        <w:p w:rsidR="00992156" w:rsidRDefault="008A4A1A">
          <w:pPr>
            <w:pStyle w:val="1E0CBE9335DB4BD2BD4F0BCE55577458"/>
          </w:pPr>
          <w:r w:rsidRPr="000040C5">
            <w:t xml:space="preserve">Duis aute irure dolor in reprehenderit in voluptate velit esse cillum dolore eu </w:t>
          </w:r>
          <w:r w:rsidRPr="000040C5">
            <w:t xml:space="preserve">fugiat nulla pariatur. </w:t>
          </w:r>
        </w:p>
      </w:docPartBody>
    </w:docPart>
    <w:docPart>
      <w:docPartPr>
        <w:name w:val="AE571A8EC0BB400A981AD2CC616E7D87"/>
        <w:category>
          <w:name w:val="General"/>
          <w:gallery w:val="placeholder"/>
        </w:category>
        <w:types>
          <w:type w:val="bbPlcHdr"/>
        </w:types>
        <w:behaviors>
          <w:behavior w:val="content"/>
        </w:behaviors>
        <w:guid w:val="{B9DAE619-F711-47FF-9612-754B0502E6E9}"/>
      </w:docPartPr>
      <w:docPartBody>
        <w:p w:rsidR="009B47FD" w:rsidRPr="000040C5" w:rsidRDefault="008A4A1A" w:rsidP="00654740">
          <w:pPr>
            <w:pStyle w:val="ListBullet"/>
          </w:pPr>
          <w:r w:rsidRPr="000040C5">
            <w:t>Nemo enim ipsam voluptatem quia voluptas sit aspernatur aut odit aut fugit, sed quia consequuntur magni dolores eos qui ratione voluptatem sequi nesciunt.</w:t>
          </w:r>
        </w:p>
        <w:p w:rsidR="00992156" w:rsidRDefault="008A4A1A">
          <w:pPr>
            <w:pStyle w:val="AE571A8EC0BB400A981AD2CC616E7D87"/>
          </w:pPr>
          <w:r w:rsidRPr="000040C5">
            <w:t>Neque porro quisquam est, qui dolorem ipsum quia dolor sit amet, consectetur,</w:t>
          </w:r>
          <w:r w:rsidRPr="000040C5">
            <w:t xml:space="preserve"> adipisci velit, sed quia non numquam eius modi tempora incidunt ut labore et dolore magnam aliquam quaerat voluptatem.</w:t>
          </w:r>
        </w:p>
      </w:docPartBody>
    </w:docPart>
    <w:docPart>
      <w:docPartPr>
        <w:name w:val="A759F0D07E4F4481B154A0A70D7C5D6C"/>
        <w:category>
          <w:name w:val="General"/>
          <w:gallery w:val="placeholder"/>
        </w:category>
        <w:types>
          <w:type w:val="bbPlcHdr"/>
        </w:types>
        <w:behaviors>
          <w:behavior w:val="content"/>
        </w:behaviors>
        <w:guid w:val="{75A641C0-EE29-4110-A81D-FF34B7E41FF8}"/>
      </w:docPartPr>
      <w:docPartBody>
        <w:p w:rsidR="00992156" w:rsidRDefault="008A4A1A">
          <w:pPr>
            <w:pStyle w:val="A759F0D07E4F4481B154A0A70D7C5D6C"/>
          </w:pPr>
          <w:r w:rsidRPr="000040C5">
            <w:t>Heading</w:t>
          </w:r>
        </w:p>
      </w:docPartBody>
    </w:docPart>
    <w:docPart>
      <w:docPartPr>
        <w:name w:val="94F151D69EA54C3B9F456220E5530EB7"/>
        <w:category>
          <w:name w:val="General"/>
          <w:gallery w:val="placeholder"/>
        </w:category>
        <w:types>
          <w:type w:val="bbPlcHdr"/>
        </w:types>
        <w:behaviors>
          <w:behavior w:val="content"/>
        </w:behaviors>
        <w:guid w:val="{EA3053C6-DB49-4F44-B276-8BD27623FDC7}"/>
      </w:docPartPr>
      <w:docPartBody>
        <w:p w:rsidR="00992156" w:rsidRDefault="008A4A1A">
          <w:pPr>
            <w:pStyle w:val="94F151D69EA54C3B9F456220E5530EB7"/>
          </w:pPr>
          <w:r w:rsidRPr="000040C5">
            <w:rPr>
              <w:rStyle w:val="Emphasis"/>
            </w:rPr>
            <w:t>04 adipiscing</w:t>
          </w:r>
        </w:p>
      </w:docPartBody>
    </w:docPart>
    <w:docPart>
      <w:docPartPr>
        <w:name w:val="D23F943671CD43E2BF4596E1968B7B58"/>
        <w:category>
          <w:name w:val="General"/>
          <w:gallery w:val="placeholder"/>
        </w:category>
        <w:types>
          <w:type w:val="bbPlcHdr"/>
        </w:types>
        <w:behaviors>
          <w:behavior w:val="content"/>
        </w:behaviors>
        <w:guid w:val="{3787C6E6-5089-483B-B0CB-EA9A714BADE1}"/>
      </w:docPartPr>
      <w:docPartBody>
        <w:p w:rsidR="00992156" w:rsidRDefault="008A4A1A">
          <w:pPr>
            <w:pStyle w:val="D23F943671CD43E2BF4596E1968B7B58"/>
          </w:pPr>
          <w:r w:rsidRPr="000040C5">
            <w:t>elit</w:t>
          </w:r>
        </w:p>
      </w:docPartBody>
    </w:docPart>
    <w:docPart>
      <w:docPartPr>
        <w:name w:val="7B44B27FDF6840A5A937E16E6F3E3023"/>
        <w:category>
          <w:name w:val="General"/>
          <w:gallery w:val="placeholder"/>
        </w:category>
        <w:types>
          <w:type w:val="bbPlcHdr"/>
        </w:types>
        <w:behaviors>
          <w:behavior w:val="content"/>
        </w:behaviors>
        <w:guid w:val="{87A18080-147F-4AE2-8E6C-5C4AF9B15E2E}"/>
      </w:docPartPr>
      <w:docPartBody>
        <w:p w:rsidR="00992156" w:rsidRDefault="008A4A1A">
          <w:pPr>
            <w:pStyle w:val="7B44B27FDF6840A5A937E16E6F3E3023"/>
          </w:pPr>
          <w:r w:rsidRPr="000040C5">
            <w:t>Subtitle lorem ipsum</w:t>
          </w:r>
        </w:p>
      </w:docPartBody>
    </w:docPart>
    <w:docPart>
      <w:docPartPr>
        <w:name w:val="69188837F7484EE1B7B4FEFE6E7E0A38"/>
        <w:category>
          <w:name w:val="General"/>
          <w:gallery w:val="placeholder"/>
        </w:category>
        <w:types>
          <w:type w:val="bbPlcHdr"/>
        </w:types>
        <w:behaviors>
          <w:behavior w:val="content"/>
        </w:behaviors>
        <w:guid w:val="{E1A648D9-BB1C-4885-A4B9-F97783981CF6}"/>
      </w:docPartPr>
      <w:docPartBody>
        <w:p w:rsidR="00992156" w:rsidRDefault="008A4A1A">
          <w:pPr>
            <w:pStyle w:val="69188837F7484EE1B7B4FEFE6E7E0A38"/>
          </w:pPr>
          <w:r w:rsidRPr="000040C5">
            <w:t>Subtitle dolor sit amet</w:t>
          </w:r>
        </w:p>
      </w:docPartBody>
    </w:docPart>
    <w:docPart>
      <w:docPartPr>
        <w:name w:val="15068A14CB7246669140AB64ED452D6B"/>
        <w:category>
          <w:name w:val="General"/>
          <w:gallery w:val="placeholder"/>
        </w:category>
        <w:types>
          <w:type w:val="bbPlcHdr"/>
        </w:types>
        <w:behaviors>
          <w:behavior w:val="content"/>
        </w:behaviors>
        <w:guid w:val="{B7DB0B1A-B18E-4B3D-A070-8EB8D0483B7D}"/>
      </w:docPartPr>
      <w:docPartBody>
        <w:p w:rsidR="00992156" w:rsidRDefault="008A4A1A">
          <w:pPr>
            <w:pStyle w:val="15068A14CB7246669140AB64ED452D6B"/>
          </w:pPr>
          <w:r w:rsidRPr="000040C5">
            <w:t>Sed ut perspiciatis unde omnis iste natus error sit voluptatem a</w:t>
          </w:r>
          <w:r w:rsidRPr="000040C5">
            <w:t xml:space="preserve">ccusantium doloremque laudantium, totam rem aperiam, eaque ipsa quae ab illo inventore veritatis et quasi architecto beatae vitae dicta sunt explicabo. Nemo enim ipsam voluptatem quia voluptas sit aspernatur aut odit aut fugit, sed quia consequuntur magni </w:t>
          </w:r>
          <w:r w:rsidRPr="000040C5">
            <w:t>dolores eos qui ratione voluptatem sequi nesciunt.</w:t>
          </w:r>
        </w:p>
      </w:docPartBody>
    </w:docPart>
    <w:docPart>
      <w:docPartPr>
        <w:name w:val="B77AA17513674B05998EC10AC2BF783A"/>
        <w:category>
          <w:name w:val="General"/>
          <w:gallery w:val="placeholder"/>
        </w:category>
        <w:types>
          <w:type w:val="bbPlcHdr"/>
        </w:types>
        <w:behaviors>
          <w:behavior w:val="content"/>
        </w:behaviors>
        <w:guid w:val="{23DBFA26-19B2-4F60-9D06-C0219FC5CBC1}"/>
      </w:docPartPr>
      <w:docPartBody>
        <w:p w:rsidR="00992156" w:rsidRDefault="008A4A1A">
          <w:pPr>
            <w:pStyle w:val="B77AA17513674B05998EC10AC2BF783A"/>
          </w:pPr>
          <w:r w:rsidRPr="000040C5">
            <w:t xml:space="preserve">Neque porro quisquam est, qui dolorem ipsum quia dolor sit amet, consectetur, adipisci velit, sed quia non numquam eius modi tempora incidunt ut labore et dolore magnam aliquam quaerat voluptatem. Ut enim </w:t>
          </w:r>
          <w:r w:rsidRPr="000040C5">
            <w:t>ad minima veniam, quis nostrum exercitationem ullam corporis suscipit laboriosam, nisi ut aliquid ex ea commodi consequatur?</w:t>
          </w:r>
        </w:p>
      </w:docPartBody>
    </w:docPart>
    <w:docPart>
      <w:docPartPr>
        <w:name w:val="806985B41FD741BFB6FCB1E1009775EC"/>
        <w:category>
          <w:name w:val="General"/>
          <w:gallery w:val="placeholder"/>
        </w:category>
        <w:types>
          <w:type w:val="bbPlcHdr"/>
        </w:types>
        <w:behaviors>
          <w:behavior w:val="content"/>
        </w:behaviors>
        <w:guid w:val="{C5688022-F3C1-4FD2-9AE4-AC4C79CC7BA6}"/>
      </w:docPartPr>
      <w:docPartBody>
        <w:p w:rsidR="00992156" w:rsidRDefault="008A4A1A">
          <w:pPr>
            <w:pStyle w:val="806985B41FD741BFB6FCB1E1009775EC"/>
          </w:pPr>
          <w:r w:rsidRPr="000040C5">
            <w:t>Subtitle consectetur</w:t>
          </w:r>
        </w:p>
      </w:docPartBody>
    </w:docPart>
    <w:docPart>
      <w:docPartPr>
        <w:name w:val="55ACB8EFA85C47CCA4D76426CCA09847"/>
        <w:category>
          <w:name w:val="General"/>
          <w:gallery w:val="placeholder"/>
        </w:category>
        <w:types>
          <w:type w:val="bbPlcHdr"/>
        </w:types>
        <w:behaviors>
          <w:behavior w:val="content"/>
        </w:behaviors>
        <w:guid w:val="{96121DEC-088E-4132-95E3-0440695EF0E0}"/>
      </w:docPartPr>
      <w:docPartBody>
        <w:p w:rsidR="00992156" w:rsidRDefault="008A4A1A">
          <w:pPr>
            <w:pStyle w:val="55ACB8EFA85C47CCA4D76426CCA09847"/>
          </w:pPr>
          <w:r w:rsidRPr="000040C5">
            <w:t>Subtitle adipiscing elit</w:t>
          </w:r>
        </w:p>
      </w:docPartBody>
    </w:docPart>
    <w:docPart>
      <w:docPartPr>
        <w:name w:val="BD053469F5AA45BAA74A809F417B9061"/>
        <w:category>
          <w:name w:val="General"/>
          <w:gallery w:val="placeholder"/>
        </w:category>
        <w:types>
          <w:type w:val="bbPlcHdr"/>
        </w:types>
        <w:behaviors>
          <w:behavior w:val="content"/>
        </w:behaviors>
        <w:guid w:val="{D889CBA6-57C4-4A17-B398-E6300935C31D}"/>
      </w:docPartPr>
      <w:docPartBody>
        <w:p w:rsidR="00992156" w:rsidRDefault="008A4A1A">
          <w:pPr>
            <w:pStyle w:val="BD053469F5AA45BAA74A809F417B9061"/>
          </w:pPr>
          <w:r w:rsidRPr="000040C5">
            <w:t>But I must explain to you how all this mistaken idea of denouncing pleasure and prais</w:t>
          </w:r>
          <w:r w:rsidRPr="000040C5">
            <w:t>ing pain was born and I will give you a complete account of the system, and expound the actual teachings of the great explorer of the truth, the master-builder of human happiness. No one rejects, dislikes, or avoids pleasure itself.</w:t>
          </w:r>
        </w:p>
      </w:docPartBody>
    </w:docPart>
    <w:docPart>
      <w:docPartPr>
        <w:name w:val="9838CD17A81643C78A775BD6615315D1"/>
        <w:category>
          <w:name w:val="General"/>
          <w:gallery w:val="placeholder"/>
        </w:category>
        <w:types>
          <w:type w:val="bbPlcHdr"/>
        </w:types>
        <w:behaviors>
          <w:behavior w:val="content"/>
        </w:behaviors>
        <w:guid w:val="{3F3020AB-9F34-4C9D-9D01-7F4764781175}"/>
      </w:docPartPr>
      <w:docPartBody>
        <w:p w:rsidR="00992156" w:rsidRDefault="008A4A1A">
          <w:pPr>
            <w:pStyle w:val="9838CD17A81643C78A775BD6615315D1"/>
          </w:pPr>
          <w:r w:rsidRPr="000040C5">
            <w:t>Nor again is there anyo</w:t>
          </w:r>
          <w:r w:rsidRPr="000040C5">
            <w:t>ne who loves or pursues or desires to obtain pain of itself, because it is pain, but because occasionally circumstances occur in which toil and pain can procure him some great pleasure. To take a trivial example, which of us ever undertakes laborious physi</w:t>
          </w:r>
          <w:r w:rsidRPr="000040C5">
            <w:t>cal exercise, except to obtain some advantage from it?</w:t>
          </w:r>
        </w:p>
      </w:docPartBody>
    </w:docPart>
    <w:docPart>
      <w:docPartPr>
        <w:name w:val="B32B867EB5BB49CD89A6F30CD1F2C878"/>
        <w:category>
          <w:name w:val="General"/>
          <w:gallery w:val="placeholder"/>
        </w:category>
        <w:types>
          <w:type w:val="bbPlcHdr"/>
        </w:types>
        <w:behaviors>
          <w:behavior w:val="content"/>
        </w:behaviors>
        <w:guid w:val="{2ACED76C-95EE-4EDD-B558-552D6F99A41C}"/>
      </w:docPartPr>
      <w:docPartBody>
        <w:p w:rsidR="00992156" w:rsidRDefault="008A4A1A">
          <w:pPr>
            <w:pStyle w:val="B32B867EB5BB49CD89A6F30CD1F2C878"/>
          </w:pPr>
          <w:r w:rsidRPr="000040C5">
            <w:rPr>
              <w:rStyle w:val="Heading2Char"/>
              <w:szCs w:val="18"/>
            </w:rPr>
            <w:t>Sed ut perspiciatis unde omnis iste natus error sit voluptatem accusantium doloremque laudantium, totam rem aperiam, eaque ipsa quae ab illo inventore veritatis et quasi architecto beatae vitae dicta s</w:t>
          </w:r>
          <w:r w:rsidRPr="000040C5">
            <w:rPr>
              <w:rStyle w:val="Heading2Char"/>
              <w:szCs w:val="18"/>
            </w:rPr>
            <w:t>unt explicabo.</w:t>
          </w:r>
        </w:p>
      </w:docPartBody>
    </w:docPart>
    <w:docPart>
      <w:docPartPr>
        <w:name w:val="45F8D5F7A8B14ABCACED15EB7B357D1B"/>
        <w:category>
          <w:name w:val="General"/>
          <w:gallery w:val="placeholder"/>
        </w:category>
        <w:types>
          <w:type w:val="bbPlcHdr"/>
        </w:types>
        <w:behaviors>
          <w:behavior w:val="content"/>
        </w:behaviors>
        <w:guid w:val="{6241DF7B-FA6C-4306-A612-66914ED1F1E3}"/>
      </w:docPartPr>
      <w:docPartBody>
        <w:p w:rsidR="00992156" w:rsidRDefault="008A4A1A">
          <w:pPr>
            <w:pStyle w:val="45F8D5F7A8B14ABCACED15EB7B357D1B"/>
          </w:pPr>
          <w:r w:rsidRPr="000040C5">
            <w:t>Heading</w:t>
          </w:r>
        </w:p>
      </w:docPartBody>
    </w:docPart>
    <w:docPart>
      <w:docPartPr>
        <w:name w:val="1CF56DFFDDF14A5BB1AE8F5974DDB843"/>
        <w:category>
          <w:name w:val="General"/>
          <w:gallery w:val="placeholder"/>
        </w:category>
        <w:types>
          <w:type w:val="bbPlcHdr"/>
        </w:types>
        <w:behaviors>
          <w:behavior w:val="content"/>
        </w:behaviors>
        <w:guid w:val="{8BC18201-4B3B-46FE-8A5B-607352C8B374}"/>
      </w:docPartPr>
      <w:docPartBody>
        <w:p w:rsidR="00992156" w:rsidRDefault="008A4A1A">
          <w:pPr>
            <w:pStyle w:val="1CF56DFFDDF14A5BB1AE8F5974DDB843"/>
          </w:pPr>
          <w:r w:rsidRPr="000040C5">
            <w:rPr>
              <w:rStyle w:val="Emphasis"/>
            </w:rPr>
            <w:t>05 Lorem</w:t>
          </w:r>
        </w:p>
      </w:docPartBody>
    </w:docPart>
    <w:docPart>
      <w:docPartPr>
        <w:name w:val="A5220FC308B3401BB147E41A48956E15"/>
        <w:category>
          <w:name w:val="General"/>
          <w:gallery w:val="placeholder"/>
        </w:category>
        <w:types>
          <w:type w:val="bbPlcHdr"/>
        </w:types>
        <w:behaviors>
          <w:behavior w:val="content"/>
        </w:behaviors>
        <w:guid w:val="{F1EDC23D-D705-47D6-923D-774E71CE100C}"/>
      </w:docPartPr>
      <w:docPartBody>
        <w:p w:rsidR="00992156" w:rsidRDefault="008A4A1A">
          <w:pPr>
            <w:pStyle w:val="A5220FC308B3401BB147E41A48956E15"/>
          </w:pPr>
          <w:r w:rsidRPr="000040C5">
            <w:t>Ipsum</w:t>
          </w:r>
        </w:p>
      </w:docPartBody>
    </w:docPart>
    <w:docPart>
      <w:docPartPr>
        <w:name w:val="E67DF3004F484FF786E99ABC1B8E01E9"/>
        <w:category>
          <w:name w:val="General"/>
          <w:gallery w:val="placeholder"/>
        </w:category>
        <w:types>
          <w:type w:val="bbPlcHdr"/>
        </w:types>
        <w:behaviors>
          <w:behavior w:val="content"/>
        </w:behaviors>
        <w:guid w:val="{F7058629-533B-4480-9E40-7C1DC9749ABA}"/>
      </w:docPartPr>
      <w:docPartBody>
        <w:p w:rsidR="009B47FD" w:rsidRPr="000040C5" w:rsidRDefault="008A4A1A" w:rsidP="0074607A">
          <w:r w:rsidRPr="000040C5">
            <w:t xml:space="preserve">Lorem ipsum dolor sit amet, consectetur adipiscing elit, sed do eiusmod tempor incididunt ut labore et dolore magna aliqua. Ut enim ad minim veniam, quis nostrud exercitation ullamco laboris nisi ut aliquip ex ea </w:t>
          </w:r>
          <w:r w:rsidRPr="000040C5">
            <w:t>commodo consequat. Duis aute irure cupidatat non proident, sunt in culpa qui officia deserunt mollit anim id est laborum.</w:t>
          </w:r>
        </w:p>
        <w:p w:rsidR="00992156" w:rsidRDefault="008A4A1A">
          <w:pPr>
            <w:pStyle w:val="E67DF3004F484FF786E99ABC1B8E01E9"/>
          </w:pPr>
          <w:r w:rsidRPr="000040C5">
            <w:t>Sed ut perspiciatis unde omnis iste natus error sit voluptatem accusantium doloremque architecto beatae vitae dicta sunt explicabo. Ne</w:t>
          </w:r>
          <w:r w:rsidRPr="000040C5">
            <w:t>mo enim ipsam voluptatem quia voluptas sit aspernatur aut odit aut fugit.</w:t>
          </w:r>
        </w:p>
      </w:docPartBody>
    </w:docPart>
    <w:docPart>
      <w:docPartPr>
        <w:name w:val="635157999ACE4A86A16C7E9545FC8AF0"/>
        <w:category>
          <w:name w:val="General"/>
          <w:gallery w:val="placeholder"/>
        </w:category>
        <w:types>
          <w:type w:val="bbPlcHdr"/>
        </w:types>
        <w:behaviors>
          <w:behavior w:val="content"/>
        </w:behaviors>
        <w:guid w:val="{1DBC041A-BC85-4DBD-997A-7CAD9E57670E}"/>
      </w:docPartPr>
      <w:docPartBody>
        <w:p w:rsidR="00992156" w:rsidRDefault="008A4A1A">
          <w:pPr>
            <w:pStyle w:val="635157999ACE4A86A16C7E9545FC8AF0"/>
          </w:pPr>
          <w:r w:rsidRPr="000040C5">
            <w:rPr>
              <w:rStyle w:val="Emphasis"/>
            </w:rPr>
            <w:t>Heading</w:t>
          </w:r>
        </w:p>
      </w:docPartBody>
    </w:docPart>
    <w:docPart>
      <w:docPartPr>
        <w:name w:val="3CF5BFA50F2F467F9B6E49305F048BC4"/>
        <w:category>
          <w:name w:val="General"/>
          <w:gallery w:val="placeholder"/>
        </w:category>
        <w:types>
          <w:type w:val="bbPlcHdr"/>
        </w:types>
        <w:behaviors>
          <w:behavior w:val="content"/>
        </w:behaviors>
        <w:guid w:val="{0EE64496-5131-4CC0-8A31-E0FC50B6B142}"/>
      </w:docPartPr>
      <w:docPartBody>
        <w:p w:rsidR="00992156" w:rsidRDefault="008A4A1A">
          <w:pPr>
            <w:pStyle w:val="3CF5BFA50F2F467F9B6E49305F048BC4"/>
          </w:pPr>
          <w:r w:rsidRPr="000040C5">
            <w:t>06 Sit Amet</w:t>
          </w:r>
        </w:p>
      </w:docPartBody>
    </w:docPart>
    <w:docPart>
      <w:docPartPr>
        <w:name w:val="93C17D19D1C8434B9DC99CB255EA4E60"/>
        <w:category>
          <w:name w:val="General"/>
          <w:gallery w:val="placeholder"/>
        </w:category>
        <w:types>
          <w:type w:val="bbPlcHdr"/>
        </w:types>
        <w:behaviors>
          <w:behavior w:val="content"/>
        </w:behaviors>
        <w:guid w:val="{AEF04B94-31B9-447C-8259-F6D3CFEC56DC}"/>
      </w:docPartPr>
      <w:docPartBody>
        <w:p w:rsidR="009B47FD" w:rsidRPr="000040C5" w:rsidRDefault="008A4A1A" w:rsidP="00563311">
          <w:r w:rsidRPr="000040C5">
            <w:t xml:space="preserve">Lorem ipsum dolor sit amet, consectetur adipiscing elit, sed do eiusmod tempor incididunt ut labore et dolore magna aliqua. Ut enim ad minim veniam, quis nostrud </w:t>
          </w:r>
          <w:r w:rsidRPr="000040C5">
            <w:t xml:space="preserve">exercitation ullamco laboris nisi ut aliquip ex ea commodo consequat. Duis aute irure dolor in reprehenderit in voluptate velit esse cillum dolore eu fugiat nulla pariatur. Excepteur sint occaecat cupidatat non proident, sunt in culpa qui officia deserunt </w:t>
          </w:r>
          <w:r w:rsidRPr="000040C5">
            <w:t>mollit anim id est laborum.</w:t>
          </w:r>
        </w:p>
        <w:p w:rsidR="00992156" w:rsidRDefault="008A4A1A">
          <w:pPr>
            <w:pStyle w:val="93C17D19D1C8434B9DC99CB255EA4E60"/>
          </w:pPr>
          <w:r w:rsidRPr="000040C5">
            <w:t>Sed ut perspiciatis unde omnis iste natus error sit voluptatem accusantium doloremque architecto beatae vitae dicta sunt explicabo. Nemo enim ipsam voluptatem quia voluptas sit aspernatur aut odit aut fugit, sed quia consequuntu</w:t>
          </w:r>
          <w:r w:rsidRPr="000040C5">
            <w:t>r magni dolores eos qui ratione voluptatem sequi nesciunt.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Dotum">
    <w:altName w:val="돋움"/>
    <w:panose1 w:val="020B0600000101010101"/>
    <w:charset w:val="81"/>
    <w:family w:val="swiss"/>
    <w:pitch w:val="variable"/>
    <w:sig w:usb0="B00002AF" w:usb1="69D77CFB" w:usb2="00000030" w:usb3="00000000" w:csb0="0008009F" w:csb1="00000000"/>
  </w:font>
  <w:font w:name="Batang">
    <w:altName w:val="바탕"/>
    <w:panose1 w:val="02030600000101010101"/>
    <w:charset w:val="81"/>
    <w:family w:val="roman"/>
    <w:pitch w:val="variable"/>
    <w:sig w:usb0="B00002AF" w:usb1="69D77CFB" w:usb2="00000030" w:usb3="00000000" w:csb0="0008009F" w:csb1="00000000"/>
  </w:font>
  <w:font w:name="Calibri">
    <w:panose1 w:val="020F0502020204030204"/>
    <w:charset w:val="00"/>
    <w:family w:val="swiss"/>
    <w:pitch w:val="variable"/>
    <w:sig w:usb0="E4002EFF" w:usb1="C000247B" w:usb2="00000009" w:usb3="00000000" w:csb0="000001F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6A145D7A"/>
    <w:multiLevelType w:val="multilevel"/>
    <w:tmpl w:val="7E5E73A2"/>
    <w:styleLink w:val="BullettedList"/>
    <w:lvl w:ilvl="0">
      <w:start w:val="1"/>
      <w:numFmt w:val="bullet"/>
      <w:pStyle w:val="ListBullet"/>
      <w:lvlText w:val=""/>
      <w:lvlJc w:val="left"/>
      <w:pPr>
        <w:tabs>
          <w:tab w:val="num" w:pos="360"/>
        </w:tabs>
        <w:ind w:left="357" w:hanging="357"/>
      </w:pPr>
      <w:rPr>
        <w:rFonts w:ascii="Symbol" w:hAnsi="Symbol" w:hint="default"/>
        <w:color w:val="4472C4" w:themeColor="accent1"/>
      </w:rPr>
    </w:lvl>
    <w:lvl w:ilvl="1">
      <w:start w:val="1"/>
      <w:numFmt w:val="bullet"/>
      <w:pStyle w:val="ListBullet2"/>
      <w:lvlText w:val="o"/>
      <w:lvlJc w:val="left"/>
      <w:pPr>
        <w:tabs>
          <w:tab w:val="num" w:pos="360"/>
        </w:tabs>
        <w:ind w:left="357" w:hanging="357"/>
      </w:pPr>
      <w:rPr>
        <w:rFonts w:ascii="Courier New" w:hAnsi="Courier New" w:hint="default"/>
      </w:rPr>
    </w:lvl>
    <w:lvl w:ilvl="2">
      <w:start w:val="1"/>
      <w:numFmt w:val="bullet"/>
      <w:lvlText w:val=""/>
      <w:lvlJc w:val="left"/>
      <w:pPr>
        <w:tabs>
          <w:tab w:val="num" w:pos="360"/>
        </w:tabs>
        <w:ind w:left="357" w:hanging="357"/>
      </w:pPr>
      <w:rPr>
        <w:rFonts w:ascii="Wingdings" w:hAnsi="Wingdings" w:hint="default"/>
      </w:rPr>
    </w:lvl>
    <w:lvl w:ilvl="3">
      <w:start w:val="1"/>
      <w:numFmt w:val="bullet"/>
      <w:lvlText w:val=""/>
      <w:lvlJc w:val="left"/>
      <w:pPr>
        <w:tabs>
          <w:tab w:val="num" w:pos="360"/>
        </w:tabs>
        <w:ind w:left="357" w:hanging="357"/>
      </w:pPr>
      <w:rPr>
        <w:rFonts w:ascii="Symbol" w:hAnsi="Symbol" w:hint="default"/>
      </w:rPr>
    </w:lvl>
    <w:lvl w:ilvl="4">
      <w:start w:val="1"/>
      <w:numFmt w:val="bullet"/>
      <w:lvlText w:val="o"/>
      <w:lvlJc w:val="left"/>
      <w:pPr>
        <w:tabs>
          <w:tab w:val="num" w:pos="360"/>
        </w:tabs>
        <w:ind w:left="357" w:hanging="357"/>
      </w:pPr>
      <w:rPr>
        <w:rFonts w:ascii="Courier New" w:hAnsi="Courier New" w:cs="Courier New" w:hint="default"/>
      </w:rPr>
    </w:lvl>
    <w:lvl w:ilvl="5">
      <w:start w:val="1"/>
      <w:numFmt w:val="bullet"/>
      <w:lvlText w:val=""/>
      <w:lvlJc w:val="left"/>
      <w:pPr>
        <w:tabs>
          <w:tab w:val="num" w:pos="360"/>
        </w:tabs>
        <w:ind w:left="357" w:hanging="357"/>
      </w:pPr>
      <w:rPr>
        <w:rFonts w:ascii="Wingdings" w:hAnsi="Wingdings" w:hint="default"/>
      </w:rPr>
    </w:lvl>
    <w:lvl w:ilvl="6">
      <w:start w:val="1"/>
      <w:numFmt w:val="bullet"/>
      <w:lvlText w:val=""/>
      <w:lvlJc w:val="left"/>
      <w:pPr>
        <w:tabs>
          <w:tab w:val="num" w:pos="360"/>
        </w:tabs>
        <w:ind w:left="357" w:hanging="357"/>
      </w:pPr>
      <w:rPr>
        <w:rFonts w:ascii="Symbol" w:hAnsi="Symbol" w:hint="default"/>
      </w:rPr>
    </w:lvl>
    <w:lvl w:ilvl="7">
      <w:start w:val="1"/>
      <w:numFmt w:val="bullet"/>
      <w:lvlText w:val="o"/>
      <w:lvlJc w:val="left"/>
      <w:pPr>
        <w:tabs>
          <w:tab w:val="num" w:pos="360"/>
        </w:tabs>
        <w:ind w:left="357" w:hanging="357"/>
      </w:pPr>
      <w:rPr>
        <w:rFonts w:ascii="Courier New" w:hAnsi="Courier New" w:cs="Courier New" w:hint="default"/>
      </w:rPr>
    </w:lvl>
    <w:lvl w:ilvl="8">
      <w:start w:val="1"/>
      <w:numFmt w:val="bullet"/>
      <w:lvlText w:val=""/>
      <w:lvlJc w:val="left"/>
      <w:pPr>
        <w:tabs>
          <w:tab w:val="num" w:pos="360"/>
        </w:tabs>
        <w:ind w:left="357" w:hanging="357"/>
      </w:pPr>
      <w:rPr>
        <w:rFonts w:ascii="Wingdings" w:hAnsi="Wingdings" w:hint="default"/>
      </w:rPr>
    </w:lvl>
  </w:abstractNum>
  <w:num w:numId="1">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2156"/>
    <w:rsid w:val="008A4A1A"/>
    <w:rsid w:val="0099215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pPr>
      <w:keepNext/>
      <w:spacing w:before="240" w:after="120" w:line="240" w:lineRule="auto"/>
      <w:outlineLvl w:val="1"/>
    </w:pPr>
    <w:rPr>
      <w:rFonts w:asciiTheme="majorHAnsi" w:eastAsiaTheme="minorHAnsi" w:hAnsiTheme="majorHAnsi"/>
      <w:bCs/>
      <w:color w:val="4472C4" w:themeColor="accent1"/>
      <w:sz w:val="36"/>
      <w:szCs w:val="56"/>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Pr>
      <w:i w:val="0"/>
      <w:iCs/>
      <w:color w:val="4472C4" w:themeColor="accent1"/>
    </w:rPr>
  </w:style>
  <w:style w:type="paragraph" w:customStyle="1" w:styleId="27AAC19F29D040D0A099B2266F380B5D">
    <w:name w:val="27AAC19F29D040D0A099B2266F380B5D"/>
  </w:style>
  <w:style w:type="paragraph" w:customStyle="1" w:styleId="0AFAFA49D3644347A152FE88A3EF4617">
    <w:name w:val="0AFAFA49D3644347A152FE88A3EF4617"/>
  </w:style>
  <w:style w:type="paragraph" w:customStyle="1" w:styleId="31FCF42F0FCA4D42B89A89B59DBA813B">
    <w:name w:val="31FCF42F0FCA4D42B89A89B59DBA813B"/>
  </w:style>
  <w:style w:type="paragraph" w:customStyle="1" w:styleId="185ECCCF43524628835F1282E4F9620F">
    <w:name w:val="185ECCCF43524628835F1282E4F9620F"/>
  </w:style>
  <w:style w:type="paragraph" w:customStyle="1" w:styleId="6E02969F8A294130991B3529C41B12A5">
    <w:name w:val="6E02969F8A294130991B3529C41B12A5"/>
  </w:style>
  <w:style w:type="paragraph" w:customStyle="1" w:styleId="9464A70697D744C6963C2C23C3286B81">
    <w:name w:val="9464A70697D744C6963C2C23C3286B81"/>
  </w:style>
  <w:style w:type="paragraph" w:customStyle="1" w:styleId="13260E2ADEE24CB9AD1D8D724DF0D37B">
    <w:name w:val="13260E2ADEE24CB9AD1D8D724DF0D37B"/>
  </w:style>
  <w:style w:type="paragraph" w:customStyle="1" w:styleId="B96903BEACA24433BD795F4FCE3D9739">
    <w:name w:val="B96903BEACA24433BD795F4FCE3D9739"/>
  </w:style>
  <w:style w:type="paragraph" w:customStyle="1" w:styleId="E60AB72465984E40B24C72C7E125ABC0">
    <w:name w:val="E60AB72465984E40B24C72C7E125ABC0"/>
  </w:style>
  <w:style w:type="paragraph" w:customStyle="1" w:styleId="943199A1D058434D8D584B45BD3790DA">
    <w:name w:val="943199A1D058434D8D584B45BD3790DA"/>
  </w:style>
  <w:style w:type="paragraph" w:customStyle="1" w:styleId="CF68AF2139F141E7857F99CACE5AAEC3">
    <w:name w:val="CF68AF2139F141E7857F99CACE5AAEC3"/>
  </w:style>
  <w:style w:type="paragraph" w:customStyle="1" w:styleId="10B7206FAD644B7EA10BB7F37B586688">
    <w:name w:val="10B7206FAD644B7EA10BB7F37B586688"/>
  </w:style>
  <w:style w:type="paragraph" w:customStyle="1" w:styleId="0FC86670DBC34BBC9B58F6F7C82C21DB">
    <w:name w:val="0FC86670DBC34BBC9B58F6F7C82C21DB"/>
  </w:style>
  <w:style w:type="paragraph" w:customStyle="1" w:styleId="0AE64034306142ECA02C5AF119AA21C4">
    <w:name w:val="0AE64034306142ECA02C5AF119AA21C4"/>
  </w:style>
  <w:style w:type="paragraph" w:customStyle="1" w:styleId="D49E4C932BD24A9383566BE53E2777BD">
    <w:name w:val="D49E4C932BD24A9383566BE53E2777BD"/>
  </w:style>
  <w:style w:type="paragraph" w:customStyle="1" w:styleId="B48BFB0A812145E88084CEA1C79C351A">
    <w:name w:val="B48BFB0A812145E88084CEA1C79C351A"/>
  </w:style>
  <w:style w:type="paragraph" w:customStyle="1" w:styleId="8DE837D752A54DFEBB7D45D3B5E637BF">
    <w:name w:val="8DE837D752A54DFEBB7D45D3B5E637BF"/>
  </w:style>
  <w:style w:type="paragraph" w:customStyle="1" w:styleId="331280B401924537A647F1669712FA26">
    <w:name w:val="331280B401924537A647F1669712FA26"/>
  </w:style>
  <w:style w:type="paragraph" w:customStyle="1" w:styleId="99A1F0304A694567A6AFEA6B04CC4A8B">
    <w:name w:val="99A1F0304A694567A6AFEA6B04CC4A8B"/>
  </w:style>
  <w:style w:type="paragraph" w:customStyle="1" w:styleId="8A61FF204666485C893BEF72C6A79A3E">
    <w:name w:val="8A61FF204666485C893BEF72C6A79A3E"/>
  </w:style>
  <w:style w:type="paragraph" w:customStyle="1" w:styleId="238EF75C8D1345CA9FEF5845EC71E4DB">
    <w:name w:val="238EF75C8D1345CA9FEF5845EC71E4DB"/>
  </w:style>
  <w:style w:type="paragraph" w:customStyle="1" w:styleId="E8992E36A8A8449E9E6B27F7E5E1C580">
    <w:name w:val="E8992E36A8A8449E9E6B27F7E5E1C580"/>
  </w:style>
  <w:style w:type="paragraph" w:customStyle="1" w:styleId="5FE5DB1167EC449DBE33242E2EFC9530">
    <w:name w:val="5FE5DB1167EC449DBE33242E2EFC9530"/>
  </w:style>
  <w:style w:type="paragraph" w:customStyle="1" w:styleId="C3A79B83B33B4FD089C5289424FCD79C">
    <w:name w:val="C3A79B83B33B4FD089C5289424FCD79C"/>
  </w:style>
  <w:style w:type="paragraph" w:customStyle="1" w:styleId="68B676D581FB45D2B6EF79853F4AE45C">
    <w:name w:val="68B676D581FB45D2B6EF79853F4AE45C"/>
  </w:style>
  <w:style w:type="paragraph" w:customStyle="1" w:styleId="8E6A77EC868144328643944275CFE5E0">
    <w:name w:val="8E6A77EC868144328643944275CFE5E0"/>
  </w:style>
  <w:style w:type="paragraph" w:styleId="ListBullet">
    <w:name w:val="List Bullet"/>
    <w:basedOn w:val="Normal"/>
    <w:uiPriority w:val="99"/>
    <w:qFormat/>
    <w:pPr>
      <w:numPr>
        <w:numId w:val="1"/>
      </w:numPr>
      <w:tabs>
        <w:tab w:val="clear" w:pos="360"/>
      </w:tabs>
      <w:spacing w:after="0" w:line="240" w:lineRule="auto"/>
      <w:contextualSpacing/>
    </w:pPr>
    <w:rPr>
      <w:rFonts w:eastAsiaTheme="minorHAnsi"/>
      <w:color w:val="808080" w:themeColor="background1" w:themeShade="80"/>
      <w:sz w:val="26"/>
      <w:szCs w:val="26"/>
      <w:lang w:val="en-US" w:eastAsia="en-US"/>
    </w:rPr>
  </w:style>
  <w:style w:type="numbering" w:customStyle="1" w:styleId="BullettedList">
    <w:name w:val="BullettedList"/>
    <w:uiPriority w:val="99"/>
    <w:pPr>
      <w:numPr>
        <w:numId w:val="1"/>
      </w:numPr>
    </w:pPr>
  </w:style>
  <w:style w:type="paragraph" w:styleId="ListBullet2">
    <w:name w:val="List Bullet 2"/>
    <w:basedOn w:val="Normal"/>
    <w:uiPriority w:val="99"/>
    <w:semiHidden/>
    <w:unhideWhenUsed/>
    <w:pPr>
      <w:numPr>
        <w:ilvl w:val="1"/>
        <w:numId w:val="1"/>
      </w:numPr>
      <w:spacing w:line="240" w:lineRule="auto"/>
      <w:contextualSpacing/>
    </w:pPr>
    <w:rPr>
      <w:rFonts w:eastAsiaTheme="minorHAnsi"/>
      <w:color w:val="808080" w:themeColor="background1" w:themeShade="80"/>
      <w:sz w:val="26"/>
      <w:szCs w:val="26"/>
      <w:lang w:val="en-US" w:eastAsia="en-US"/>
    </w:rPr>
  </w:style>
  <w:style w:type="paragraph" w:customStyle="1" w:styleId="1E0CBE9335DB4BD2BD4F0BCE55577458">
    <w:name w:val="1E0CBE9335DB4BD2BD4F0BCE55577458"/>
  </w:style>
  <w:style w:type="paragraph" w:customStyle="1" w:styleId="AE571A8EC0BB400A981AD2CC616E7D87">
    <w:name w:val="AE571A8EC0BB400A981AD2CC616E7D87"/>
  </w:style>
  <w:style w:type="paragraph" w:customStyle="1" w:styleId="A759F0D07E4F4481B154A0A70D7C5D6C">
    <w:name w:val="A759F0D07E4F4481B154A0A70D7C5D6C"/>
  </w:style>
  <w:style w:type="paragraph" w:customStyle="1" w:styleId="94F151D69EA54C3B9F456220E5530EB7">
    <w:name w:val="94F151D69EA54C3B9F456220E5530EB7"/>
  </w:style>
  <w:style w:type="paragraph" w:customStyle="1" w:styleId="D23F943671CD43E2BF4596E1968B7B58">
    <w:name w:val="D23F943671CD43E2BF4596E1968B7B58"/>
  </w:style>
  <w:style w:type="paragraph" w:customStyle="1" w:styleId="7B44B27FDF6840A5A937E16E6F3E3023">
    <w:name w:val="7B44B27FDF6840A5A937E16E6F3E3023"/>
  </w:style>
  <w:style w:type="paragraph" w:customStyle="1" w:styleId="69188837F7484EE1B7B4FEFE6E7E0A38">
    <w:name w:val="69188837F7484EE1B7B4FEFE6E7E0A38"/>
  </w:style>
  <w:style w:type="paragraph" w:customStyle="1" w:styleId="15068A14CB7246669140AB64ED452D6B">
    <w:name w:val="15068A14CB7246669140AB64ED452D6B"/>
  </w:style>
  <w:style w:type="paragraph" w:customStyle="1" w:styleId="B77AA17513674B05998EC10AC2BF783A">
    <w:name w:val="B77AA17513674B05998EC10AC2BF783A"/>
  </w:style>
  <w:style w:type="paragraph" w:customStyle="1" w:styleId="806985B41FD741BFB6FCB1E1009775EC">
    <w:name w:val="806985B41FD741BFB6FCB1E1009775EC"/>
  </w:style>
  <w:style w:type="paragraph" w:customStyle="1" w:styleId="55ACB8EFA85C47CCA4D76426CCA09847">
    <w:name w:val="55ACB8EFA85C47CCA4D76426CCA09847"/>
  </w:style>
  <w:style w:type="paragraph" w:customStyle="1" w:styleId="BD053469F5AA45BAA74A809F417B9061">
    <w:name w:val="BD053469F5AA45BAA74A809F417B9061"/>
  </w:style>
  <w:style w:type="paragraph" w:customStyle="1" w:styleId="9838CD17A81643C78A775BD6615315D1">
    <w:name w:val="9838CD17A81643C78A775BD6615315D1"/>
  </w:style>
  <w:style w:type="character" w:customStyle="1" w:styleId="Heading2Char">
    <w:name w:val="Heading 2 Char"/>
    <w:basedOn w:val="DefaultParagraphFont"/>
    <w:link w:val="Heading2"/>
    <w:uiPriority w:val="9"/>
    <w:rPr>
      <w:rFonts w:asciiTheme="majorHAnsi" w:eastAsiaTheme="minorHAnsi" w:hAnsiTheme="majorHAnsi"/>
      <w:bCs/>
      <w:color w:val="4472C4" w:themeColor="accent1"/>
      <w:sz w:val="36"/>
      <w:szCs w:val="56"/>
      <w:lang w:val="en-US" w:eastAsia="en-US"/>
    </w:rPr>
  </w:style>
  <w:style w:type="paragraph" w:customStyle="1" w:styleId="B32B867EB5BB49CD89A6F30CD1F2C878">
    <w:name w:val="B32B867EB5BB49CD89A6F30CD1F2C878"/>
  </w:style>
  <w:style w:type="paragraph" w:customStyle="1" w:styleId="45F8D5F7A8B14ABCACED15EB7B357D1B">
    <w:name w:val="45F8D5F7A8B14ABCACED15EB7B357D1B"/>
  </w:style>
  <w:style w:type="paragraph" w:customStyle="1" w:styleId="1CF56DFFDDF14A5BB1AE8F5974DDB843">
    <w:name w:val="1CF56DFFDDF14A5BB1AE8F5974DDB843"/>
  </w:style>
  <w:style w:type="paragraph" w:customStyle="1" w:styleId="A5220FC308B3401BB147E41A48956E15">
    <w:name w:val="A5220FC308B3401BB147E41A48956E15"/>
  </w:style>
  <w:style w:type="paragraph" w:customStyle="1" w:styleId="E67DF3004F484FF786E99ABC1B8E01E9">
    <w:name w:val="E67DF3004F484FF786E99ABC1B8E01E9"/>
  </w:style>
  <w:style w:type="paragraph" w:customStyle="1" w:styleId="635157999ACE4A86A16C7E9545FC8AF0">
    <w:name w:val="635157999ACE4A86A16C7E9545FC8AF0"/>
  </w:style>
  <w:style w:type="paragraph" w:customStyle="1" w:styleId="3CF5BFA50F2F467F9B6E49305F048BC4">
    <w:name w:val="3CF5BFA50F2F467F9B6E49305F048BC4"/>
  </w:style>
  <w:style w:type="paragraph" w:customStyle="1" w:styleId="93C17D19D1C8434B9DC99CB255EA4E60">
    <w:name w:val="93C17D19D1C8434B9DC99CB255EA4E6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Тема Office">
  <a:themeElements>
    <a:clrScheme name="Custom 37">
      <a:dk1>
        <a:sysClr val="windowText" lastClr="000000"/>
      </a:dk1>
      <a:lt1>
        <a:sysClr val="window" lastClr="FFFFFF"/>
      </a:lt1>
      <a:dk2>
        <a:srgbClr val="C6281D"/>
      </a:dk2>
      <a:lt2>
        <a:srgbClr val="E7E6E6"/>
      </a:lt2>
      <a:accent1>
        <a:srgbClr val="4472C4"/>
      </a:accent1>
      <a:accent2>
        <a:srgbClr val="ED7D31"/>
      </a:accent2>
      <a:accent3>
        <a:srgbClr val="A5A5A5"/>
      </a:accent3>
      <a:accent4>
        <a:srgbClr val="FFC000"/>
      </a:accent4>
      <a:accent5>
        <a:srgbClr val="5B9BD5"/>
      </a:accent5>
      <a:accent6>
        <a:srgbClr val="70AD47"/>
      </a:accent6>
      <a:hlink>
        <a:srgbClr val="C6281D"/>
      </a:hlink>
      <a:folHlink>
        <a:srgbClr val="C6281D"/>
      </a:folHlink>
    </a:clrScheme>
    <a:fontScheme name="Classic Students Report">
      <a:majorFont>
        <a:latin typeface="Calibri Light"/>
        <a:ea typeface=""/>
        <a:cs typeface=""/>
      </a:majorFont>
      <a:minorFont>
        <a:latin typeface="Calibri Light"/>
        <a:ea typeface=""/>
        <a:cs typeface=""/>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fa6e671f1cd7e4d96ff9652be322dd5e">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4e2496f70b101db0b8013f30a071bbf7"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Props1.xml><?xml version="1.0" encoding="utf-8"?>
<ds:datastoreItem xmlns:ds="http://schemas.openxmlformats.org/officeDocument/2006/customXml" ds:itemID="{E661F654-B318-449E-80A5-A95570B9026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FF75F1C-B41B-488A-9267-68864D3C15A5}">
  <ds:schemaRefs>
    <ds:schemaRef ds:uri="http://schemas.microsoft.com/sharepoint/v3/contenttype/forms"/>
  </ds:schemaRefs>
</ds:datastoreItem>
</file>

<file path=customXml/itemProps3.xml><?xml version="1.0" encoding="utf-8"?>
<ds:datastoreItem xmlns:ds="http://schemas.openxmlformats.org/officeDocument/2006/customXml" ds:itemID="{3B837835-72CB-4299-965D-EC30EB543F7B}">
  <ds:schemaRefs>
    <ds:schemaRef ds:uri="http://schemas.microsoft.com/office/2006/metadata/properties"/>
    <ds:schemaRef ds:uri="http://schemas.microsoft.com/office/infopath/2007/PartnerControls"/>
    <ds:schemaRef ds:uri="71af3243-3dd4-4a8d-8c0d-dd76da1f02a5"/>
  </ds:schemaRefs>
</ds:datastoreItem>
</file>

<file path=docProps/app.xml><?xml version="1.0" encoding="utf-8"?>
<Properties xmlns="http://schemas.openxmlformats.org/officeDocument/2006/extended-properties" xmlns:vt="http://schemas.openxmlformats.org/officeDocument/2006/docPropsVTypes">
  <Template>Classic students report.dotx</Template>
  <TotalTime>0</TotalTime>
  <Pages>10</Pages>
  <Words>1081</Words>
  <Characters>6166</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Deep Reinforcement learning Nanodegree by Udacity</vt:lpstr>
    </vt:vector>
  </TitlesOfParts>
  <Company/>
  <LinksUpToDate>false</LinksUpToDate>
  <CharactersWithSpaces>7233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Deep Reinforcement learning Nanodegree by Udacity</dc:title>
  <dc:subject/>
  <dc:creator/>
  <cp:keywords/>
  <dc:description/>
  <cp:lastModifiedBy/>
  <cp:revision>1</cp:revision>
  <dcterms:created xsi:type="dcterms:W3CDTF">2020-09-21T19:44:00Z</dcterms:created>
  <dcterms:modified xsi:type="dcterms:W3CDTF">2020-09-22T16:49:00Z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